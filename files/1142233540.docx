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17D35" w:rsidTr="00F22F80">
        <w:trPr>
          <w:trHeight w:val="1021"/>
        </w:trPr>
        <w:tc>
          <w:tcPr>
            <w:tcW w:w="918" w:type="dxa"/>
            <w:vAlign w:val="center"/>
          </w:tcPr>
          <w:p w:rsidR="00717D35" w:rsidRPr="00C13525" w:rsidRDefault="00717D3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</w:tcPr>
          <w:p w:rsidR="00717D35" w:rsidRDefault="00717D35" w:rsidP="007E0D4F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17D35" w:rsidRPr="001D57FA" w:rsidRDefault="00717D35" w:rsidP="007E0D4F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Construct</w:t>
            </w:r>
            <w:r w:rsidRPr="001D57FA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1D57FA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1D57FA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1D57FA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verify</w:t>
            </w:r>
            <w:r w:rsidRPr="001D57FA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Kirchoff’s</w:t>
            </w:r>
            <w:r w:rsidRPr="001D57FA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voltage</w:t>
            </w:r>
            <w:r w:rsidRPr="001D57FA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1D57FA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current</w:t>
            </w:r>
            <w:r w:rsidRPr="001D57FA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law.</w:t>
            </w:r>
          </w:p>
          <w:p w:rsidR="00717D35" w:rsidRPr="001D57FA" w:rsidRDefault="00717D35" w:rsidP="007E0D4F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717D35" w:rsidRPr="00EA7A6B" w:rsidTr="00DC3105">
        <w:trPr>
          <w:trHeight w:val="454"/>
          <w:jc w:val="center"/>
        </w:trPr>
        <w:tc>
          <w:tcPr>
            <w:tcW w:w="479" w:type="pct"/>
            <w:vAlign w:val="center"/>
          </w:tcPr>
          <w:p w:rsidR="00717D35" w:rsidRPr="00EA7A6B" w:rsidRDefault="00717D3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17D35" w:rsidRPr="001D57FA" w:rsidRDefault="00717D35" w:rsidP="007E0D4F">
            <w:pPr>
              <w:pStyle w:val="TableParagraph"/>
              <w:spacing w:before="71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1D57FA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1D57FA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(Theory</w:t>
            </w:r>
            <w:r w:rsidRPr="001D57FA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Portion)</w:t>
            </w:r>
          </w:p>
        </w:tc>
        <w:tc>
          <w:tcPr>
            <w:tcW w:w="803" w:type="pct"/>
          </w:tcPr>
          <w:p w:rsidR="00717D35" w:rsidRPr="001D57FA" w:rsidRDefault="00717D35" w:rsidP="007E0D4F">
            <w:pPr>
              <w:pStyle w:val="TableParagraph"/>
              <w:spacing w:before="71"/>
              <w:ind w:left="494" w:right="486"/>
              <w:rPr>
                <w:rFonts w:ascii="Times New Roman" w:hAnsi="Times New Roman" w:cs="Times New Roman"/>
                <w:sz w:val="24"/>
                <w:szCs w:val="24"/>
              </w:rPr>
            </w:pP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17D35" w:rsidRPr="00EA7A6B" w:rsidRDefault="00717D3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17D35" w:rsidRPr="00EA7A6B" w:rsidTr="00DC3105">
        <w:trPr>
          <w:trHeight w:val="454"/>
          <w:jc w:val="center"/>
        </w:trPr>
        <w:tc>
          <w:tcPr>
            <w:tcW w:w="479" w:type="pct"/>
            <w:vAlign w:val="center"/>
          </w:tcPr>
          <w:p w:rsidR="00717D35" w:rsidRPr="00EA7A6B" w:rsidRDefault="00717D3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17D35" w:rsidRPr="001D57FA" w:rsidRDefault="00717D35" w:rsidP="007E0D4F">
            <w:pPr>
              <w:pStyle w:val="TableParagraph"/>
              <w:spacing w:before="74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Methodology</w:t>
            </w:r>
          </w:p>
        </w:tc>
        <w:tc>
          <w:tcPr>
            <w:tcW w:w="803" w:type="pct"/>
          </w:tcPr>
          <w:p w:rsidR="00717D35" w:rsidRPr="001D57FA" w:rsidRDefault="00717D35" w:rsidP="007E0D4F">
            <w:pPr>
              <w:pStyle w:val="TableParagraph"/>
              <w:spacing w:before="74"/>
              <w:ind w:left="494" w:right="486"/>
              <w:rPr>
                <w:rFonts w:ascii="Times New Roman" w:hAnsi="Times New Roman" w:cs="Times New Roman"/>
                <w:sz w:val="24"/>
                <w:szCs w:val="24"/>
              </w:rPr>
            </w:pP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17D35" w:rsidRPr="00EA7A6B" w:rsidRDefault="00717D3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17D35" w:rsidRPr="00EA7A6B" w:rsidTr="00DC3105">
        <w:trPr>
          <w:trHeight w:val="454"/>
          <w:jc w:val="center"/>
        </w:trPr>
        <w:tc>
          <w:tcPr>
            <w:tcW w:w="479" w:type="pct"/>
            <w:vAlign w:val="center"/>
          </w:tcPr>
          <w:p w:rsidR="00717D35" w:rsidRPr="00EA7A6B" w:rsidRDefault="00717D3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17D35" w:rsidRPr="001D57FA" w:rsidRDefault="00717D35" w:rsidP="007E0D4F">
            <w:pPr>
              <w:pStyle w:val="TableParagraph"/>
              <w:spacing w:before="71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Presentation</w:t>
            </w:r>
          </w:p>
        </w:tc>
        <w:tc>
          <w:tcPr>
            <w:tcW w:w="803" w:type="pct"/>
          </w:tcPr>
          <w:p w:rsidR="00717D35" w:rsidRPr="001D57FA" w:rsidRDefault="00717D35" w:rsidP="007E0D4F">
            <w:pPr>
              <w:pStyle w:val="TableParagraph"/>
              <w:spacing w:before="71"/>
              <w:ind w:left="494" w:right="486"/>
              <w:rPr>
                <w:rFonts w:ascii="Times New Roman" w:hAnsi="Times New Roman" w:cs="Times New Roman"/>
                <w:sz w:val="24"/>
                <w:szCs w:val="24"/>
              </w:rPr>
            </w:pP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17D35" w:rsidRPr="00EA7A6B" w:rsidRDefault="00717D3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17D35" w:rsidRPr="00EA7A6B" w:rsidTr="00DC3105">
        <w:trPr>
          <w:trHeight w:val="454"/>
          <w:jc w:val="center"/>
        </w:trPr>
        <w:tc>
          <w:tcPr>
            <w:tcW w:w="479" w:type="pct"/>
            <w:vAlign w:val="center"/>
          </w:tcPr>
          <w:p w:rsidR="00717D35" w:rsidRPr="00EA7A6B" w:rsidRDefault="00717D3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17D35" w:rsidRPr="001D57FA" w:rsidRDefault="00717D35" w:rsidP="007E0D4F">
            <w:pPr>
              <w:pStyle w:val="TableParagraph"/>
              <w:spacing w:before="71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Tabulation</w:t>
            </w:r>
            <w:r w:rsidRPr="001D57FA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1D57FA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Calculation</w:t>
            </w:r>
          </w:p>
        </w:tc>
        <w:tc>
          <w:tcPr>
            <w:tcW w:w="803" w:type="pct"/>
          </w:tcPr>
          <w:p w:rsidR="00717D35" w:rsidRPr="001D57FA" w:rsidRDefault="00717D35" w:rsidP="007E0D4F">
            <w:pPr>
              <w:pStyle w:val="TableParagraph"/>
              <w:spacing w:before="71"/>
              <w:ind w:left="494" w:right="486"/>
              <w:rPr>
                <w:rFonts w:ascii="Times New Roman" w:hAnsi="Times New Roman" w:cs="Times New Roman"/>
                <w:sz w:val="24"/>
                <w:szCs w:val="24"/>
              </w:rPr>
            </w:pP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17D35" w:rsidRPr="00EA7A6B" w:rsidRDefault="00717D3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17D35" w:rsidRPr="00EA7A6B" w:rsidTr="00DC3105">
        <w:trPr>
          <w:trHeight w:val="454"/>
          <w:jc w:val="center"/>
        </w:trPr>
        <w:tc>
          <w:tcPr>
            <w:tcW w:w="479" w:type="pct"/>
            <w:vAlign w:val="center"/>
          </w:tcPr>
          <w:p w:rsidR="00717D35" w:rsidRPr="00EA7A6B" w:rsidRDefault="00717D3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17D35" w:rsidRPr="001D57FA" w:rsidRDefault="00717D35" w:rsidP="007E0D4F">
            <w:pPr>
              <w:pStyle w:val="TableParagraph"/>
              <w:spacing w:before="72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717D35" w:rsidRPr="001D57FA" w:rsidRDefault="00717D35" w:rsidP="007E0D4F">
            <w:pPr>
              <w:pStyle w:val="TableParagraph"/>
              <w:spacing w:before="72"/>
              <w:ind w:left="494" w:right="486"/>
              <w:rPr>
                <w:rFonts w:ascii="Times New Roman" w:hAnsi="Times New Roman" w:cs="Times New Roman"/>
                <w:sz w:val="24"/>
                <w:szCs w:val="24"/>
              </w:rPr>
            </w:pP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17D35" w:rsidRPr="00EA7A6B" w:rsidRDefault="00717D3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17D35" w:rsidRPr="00EA7A6B" w:rsidTr="00DC3105">
        <w:trPr>
          <w:trHeight w:val="454"/>
          <w:jc w:val="center"/>
        </w:trPr>
        <w:tc>
          <w:tcPr>
            <w:tcW w:w="479" w:type="pct"/>
            <w:vAlign w:val="center"/>
          </w:tcPr>
          <w:p w:rsidR="00717D35" w:rsidRPr="00EA7A6B" w:rsidRDefault="00717D3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717D35" w:rsidRPr="001D57FA" w:rsidRDefault="00717D35" w:rsidP="007E0D4F">
            <w:pPr>
              <w:pStyle w:val="TableParagraph"/>
              <w:spacing w:before="71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1D57FA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17D35" w:rsidRPr="001D57FA" w:rsidRDefault="00717D35" w:rsidP="007E0D4F">
            <w:pPr>
              <w:pStyle w:val="TableParagraph"/>
              <w:spacing w:before="71"/>
              <w:ind w:left="494" w:right="486"/>
              <w:rPr>
                <w:rFonts w:ascii="Times New Roman" w:hAnsi="Times New Roman" w:cs="Times New Roman"/>
                <w:sz w:val="24"/>
                <w:szCs w:val="24"/>
              </w:rPr>
            </w:pP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17D35" w:rsidRPr="00EA7A6B" w:rsidRDefault="00717D3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17D3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17D35" w:rsidRPr="00EA7A6B" w:rsidRDefault="00717D3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17D35" w:rsidRPr="00EA7A6B" w:rsidRDefault="00717D3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17D35" w:rsidRPr="00EA7A6B" w:rsidRDefault="00717D3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17D3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17D35" w:rsidRPr="00EA7A6B" w:rsidRDefault="00717D3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17D35" w:rsidRDefault="00717D3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17D35" w:rsidRDefault="00717D3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17D35" w:rsidRDefault="00717D3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17D35" w:rsidRDefault="00717D3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17D35" w:rsidRDefault="00717D3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17D35" w:rsidRPr="00EA7A6B" w:rsidRDefault="00717D3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17D3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17D35" w:rsidRPr="00EA7A6B" w:rsidRDefault="00717D3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17D35" w:rsidRPr="00EA7A6B" w:rsidRDefault="00717D3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273DA2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717D35" w:rsidRDefault="00717D35" w:rsidP="00717D35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17D35" w:rsidRPr="001D57FA" w:rsidRDefault="00717D35" w:rsidP="00717D35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Construct</w:t>
            </w:r>
            <w:r w:rsidRPr="001D57FA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1D57FA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1D57FA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1D57FA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verify</w:t>
            </w:r>
            <w:r w:rsidRPr="001D57FA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Superposition</w:t>
            </w:r>
            <w:r w:rsidRPr="001D57FA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theorem.</w:t>
            </w:r>
          </w:p>
          <w:p w:rsidR="004C3E96" w:rsidRDefault="004C3E96" w:rsidP="00717D35">
            <w:pPr>
              <w:autoSpaceDE w:val="0"/>
              <w:autoSpaceDN w:val="0"/>
              <w:adjustRightInd w:val="0"/>
              <w:jc w:val="both"/>
            </w:pP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17D35" w:rsidRPr="00EA7A6B" w:rsidTr="004220DB">
        <w:trPr>
          <w:trHeight w:val="454"/>
          <w:jc w:val="center"/>
        </w:trPr>
        <w:tc>
          <w:tcPr>
            <w:tcW w:w="479" w:type="pct"/>
            <w:vAlign w:val="center"/>
          </w:tcPr>
          <w:p w:rsidR="00717D35" w:rsidRPr="00EA7A6B" w:rsidRDefault="00717D35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17D35" w:rsidRPr="001D57FA" w:rsidRDefault="00717D35" w:rsidP="007E0D4F">
            <w:pPr>
              <w:pStyle w:val="TableParagraph"/>
              <w:spacing w:before="71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1D57FA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1D57FA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(Theory</w:t>
            </w:r>
            <w:r w:rsidRPr="001D57FA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Portion)</w:t>
            </w:r>
          </w:p>
        </w:tc>
        <w:tc>
          <w:tcPr>
            <w:tcW w:w="803" w:type="pct"/>
          </w:tcPr>
          <w:p w:rsidR="00717D35" w:rsidRPr="001D57FA" w:rsidRDefault="00717D35" w:rsidP="007E0D4F">
            <w:pPr>
              <w:pStyle w:val="TableParagraph"/>
              <w:spacing w:before="71"/>
              <w:ind w:left="494" w:right="486"/>
              <w:rPr>
                <w:rFonts w:ascii="Times New Roman" w:hAnsi="Times New Roman" w:cs="Times New Roman"/>
                <w:sz w:val="24"/>
                <w:szCs w:val="24"/>
              </w:rPr>
            </w:pP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17D35" w:rsidRPr="00EA7A6B" w:rsidRDefault="00717D35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17D35" w:rsidRPr="00EA7A6B" w:rsidTr="004220DB">
        <w:trPr>
          <w:trHeight w:val="454"/>
          <w:jc w:val="center"/>
        </w:trPr>
        <w:tc>
          <w:tcPr>
            <w:tcW w:w="479" w:type="pct"/>
            <w:vAlign w:val="center"/>
          </w:tcPr>
          <w:p w:rsidR="00717D35" w:rsidRPr="00EA7A6B" w:rsidRDefault="00717D35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17D35" w:rsidRPr="001D57FA" w:rsidRDefault="00717D35" w:rsidP="007E0D4F">
            <w:pPr>
              <w:pStyle w:val="TableParagraph"/>
              <w:spacing w:before="74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Methodology</w:t>
            </w:r>
          </w:p>
        </w:tc>
        <w:tc>
          <w:tcPr>
            <w:tcW w:w="803" w:type="pct"/>
          </w:tcPr>
          <w:p w:rsidR="00717D35" w:rsidRPr="001D57FA" w:rsidRDefault="00717D35" w:rsidP="007E0D4F">
            <w:pPr>
              <w:pStyle w:val="TableParagraph"/>
              <w:spacing w:before="74"/>
              <w:ind w:left="494" w:right="486"/>
              <w:rPr>
                <w:rFonts w:ascii="Times New Roman" w:hAnsi="Times New Roman" w:cs="Times New Roman"/>
                <w:sz w:val="24"/>
                <w:szCs w:val="24"/>
              </w:rPr>
            </w:pP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17D35" w:rsidRPr="00EA7A6B" w:rsidRDefault="00717D35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17D35" w:rsidRPr="00EA7A6B" w:rsidTr="004220DB">
        <w:trPr>
          <w:trHeight w:val="454"/>
          <w:jc w:val="center"/>
        </w:trPr>
        <w:tc>
          <w:tcPr>
            <w:tcW w:w="479" w:type="pct"/>
            <w:vAlign w:val="center"/>
          </w:tcPr>
          <w:p w:rsidR="00717D35" w:rsidRPr="00EA7A6B" w:rsidRDefault="00717D35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17D35" w:rsidRPr="001D57FA" w:rsidRDefault="00717D35" w:rsidP="007E0D4F">
            <w:pPr>
              <w:pStyle w:val="TableParagraph"/>
              <w:spacing w:before="71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Presentation</w:t>
            </w:r>
          </w:p>
        </w:tc>
        <w:tc>
          <w:tcPr>
            <w:tcW w:w="803" w:type="pct"/>
          </w:tcPr>
          <w:p w:rsidR="00717D35" w:rsidRPr="001D57FA" w:rsidRDefault="00717D35" w:rsidP="007E0D4F">
            <w:pPr>
              <w:pStyle w:val="TableParagraph"/>
              <w:spacing w:before="71"/>
              <w:ind w:left="494" w:right="486"/>
              <w:rPr>
                <w:rFonts w:ascii="Times New Roman" w:hAnsi="Times New Roman" w:cs="Times New Roman"/>
                <w:sz w:val="24"/>
                <w:szCs w:val="24"/>
              </w:rPr>
            </w:pP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17D35" w:rsidRPr="00EA7A6B" w:rsidRDefault="00717D35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17D35" w:rsidRPr="00EA7A6B" w:rsidTr="004220DB">
        <w:trPr>
          <w:trHeight w:val="454"/>
          <w:jc w:val="center"/>
        </w:trPr>
        <w:tc>
          <w:tcPr>
            <w:tcW w:w="479" w:type="pct"/>
            <w:vAlign w:val="center"/>
          </w:tcPr>
          <w:p w:rsidR="00717D35" w:rsidRPr="00EA7A6B" w:rsidRDefault="00717D35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17D35" w:rsidRPr="001D57FA" w:rsidRDefault="00717D35" w:rsidP="007E0D4F">
            <w:pPr>
              <w:pStyle w:val="TableParagraph"/>
              <w:spacing w:before="71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Tabulation</w:t>
            </w:r>
            <w:r w:rsidRPr="001D57FA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1D57FA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Calculation</w:t>
            </w:r>
          </w:p>
        </w:tc>
        <w:tc>
          <w:tcPr>
            <w:tcW w:w="803" w:type="pct"/>
          </w:tcPr>
          <w:p w:rsidR="00717D35" w:rsidRPr="001D57FA" w:rsidRDefault="00717D35" w:rsidP="007E0D4F">
            <w:pPr>
              <w:pStyle w:val="TableParagraph"/>
              <w:spacing w:before="71"/>
              <w:ind w:left="494" w:right="486"/>
              <w:rPr>
                <w:rFonts w:ascii="Times New Roman" w:hAnsi="Times New Roman" w:cs="Times New Roman"/>
                <w:sz w:val="24"/>
                <w:szCs w:val="24"/>
              </w:rPr>
            </w:pP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17D35" w:rsidRPr="00EA7A6B" w:rsidRDefault="00717D35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17D35" w:rsidRPr="00EA7A6B" w:rsidTr="004220DB">
        <w:trPr>
          <w:trHeight w:val="454"/>
          <w:jc w:val="center"/>
        </w:trPr>
        <w:tc>
          <w:tcPr>
            <w:tcW w:w="479" w:type="pct"/>
            <w:vAlign w:val="center"/>
          </w:tcPr>
          <w:p w:rsidR="00717D35" w:rsidRPr="00EA7A6B" w:rsidRDefault="00717D35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17D35" w:rsidRPr="001D57FA" w:rsidRDefault="00717D35" w:rsidP="007E0D4F">
            <w:pPr>
              <w:pStyle w:val="TableParagraph"/>
              <w:spacing w:before="72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717D35" w:rsidRPr="001D57FA" w:rsidRDefault="00717D35" w:rsidP="007E0D4F">
            <w:pPr>
              <w:pStyle w:val="TableParagraph"/>
              <w:spacing w:before="72"/>
              <w:ind w:left="494" w:right="486"/>
              <w:rPr>
                <w:rFonts w:ascii="Times New Roman" w:hAnsi="Times New Roman" w:cs="Times New Roman"/>
                <w:sz w:val="24"/>
                <w:szCs w:val="24"/>
              </w:rPr>
            </w:pP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17D35" w:rsidRPr="00EA7A6B" w:rsidRDefault="00717D35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17D35" w:rsidRPr="00EA7A6B" w:rsidTr="004220DB">
        <w:trPr>
          <w:trHeight w:val="454"/>
          <w:jc w:val="center"/>
        </w:trPr>
        <w:tc>
          <w:tcPr>
            <w:tcW w:w="479" w:type="pct"/>
            <w:vAlign w:val="center"/>
          </w:tcPr>
          <w:p w:rsidR="00717D35" w:rsidRPr="00EA7A6B" w:rsidRDefault="00717D35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717D35" w:rsidRPr="001D57FA" w:rsidRDefault="00717D35" w:rsidP="007E0D4F">
            <w:pPr>
              <w:pStyle w:val="TableParagraph"/>
              <w:spacing w:before="71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1D57FA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17D35" w:rsidRPr="001D57FA" w:rsidRDefault="00717D35" w:rsidP="007E0D4F">
            <w:pPr>
              <w:pStyle w:val="TableParagraph"/>
              <w:spacing w:before="71"/>
              <w:ind w:left="494" w:right="486"/>
              <w:rPr>
                <w:rFonts w:ascii="Times New Roman" w:hAnsi="Times New Roman" w:cs="Times New Roman"/>
                <w:sz w:val="24"/>
                <w:szCs w:val="24"/>
              </w:rPr>
            </w:pP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17D35" w:rsidRPr="00EA7A6B" w:rsidRDefault="00717D35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17D35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17D35" w:rsidRPr="00EA7A6B" w:rsidRDefault="00717D35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17D35" w:rsidRPr="00EA7A6B" w:rsidRDefault="00717D35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17D35" w:rsidRPr="00EA7A6B" w:rsidRDefault="00717D35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17D35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17D35" w:rsidRPr="00EA7A6B" w:rsidRDefault="00717D35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17D35" w:rsidRDefault="00717D35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17D35" w:rsidRDefault="00717D35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17D35" w:rsidRDefault="00717D35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17D35" w:rsidRDefault="00717D35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17D35" w:rsidRDefault="00717D35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17D35" w:rsidRPr="00EA7A6B" w:rsidRDefault="00717D35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17D35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17D35" w:rsidRPr="00EA7A6B" w:rsidRDefault="00717D35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17D35" w:rsidRPr="00EA7A6B" w:rsidRDefault="00717D35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717D35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273DA2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3</w:t>
            </w:r>
          </w:p>
        </w:tc>
        <w:tc>
          <w:tcPr>
            <w:tcW w:w="9163" w:type="dxa"/>
            <w:vAlign w:val="center"/>
          </w:tcPr>
          <w:p w:rsidR="00717D35" w:rsidRDefault="00717D35" w:rsidP="00717D35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17D35" w:rsidRDefault="00717D35" w:rsidP="00717D35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73DA2" w:rsidRDefault="00717D35" w:rsidP="00717D35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Construct</w:t>
            </w:r>
            <w:r w:rsidRPr="001D57FA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1D57FA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1D57FA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1D57FA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verify</w:t>
            </w:r>
            <w:r w:rsidRPr="001D57FA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Thevenin’s</w:t>
            </w:r>
            <w:r w:rsidRPr="001D57FA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Theorem.</w:t>
            </w:r>
          </w:p>
          <w:p w:rsidR="00431DDA" w:rsidRDefault="00431DDA" w:rsidP="00717D35">
            <w:pPr>
              <w:autoSpaceDE w:val="0"/>
              <w:autoSpaceDN w:val="0"/>
              <w:adjustRightInd w:val="0"/>
              <w:jc w:val="both"/>
            </w:pPr>
          </w:p>
        </w:tc>
      </w:tr>
    </w:tbl>
    <w:p w:rsidR="00717D35" w:rsidRPr="00450D63" w:rsidRDefault="00717D35" w:rsidP="00717D3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17D35" w:rsidRPr="00450D63" w:rsidRDefault="00717D35" w:rsidP="00717D3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717D35" w:rsidRPr="00EA7A6B" w:rsidTr="007E0D4F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17D35" w:rsidRPr="000E268D" w:rsidRDefault="00717D35" w:rsidP="007E0D4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17D35" w:rsidRPr="000E268D" w:rsidRDefault="00717D35" w:rsidP="007E0D4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17D35" w:rsidRPr="000E268D" w:rsidRDefault="00717D35" w:rsidP="007E0D4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17D35" w:rsidRDefault="00717D35" w:rsidP="007E0D4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17D35" w:rsidRPr="00EA7A6B" w:rsidTr="007E0D4F">
        <w:trPr>
          <w:trHeight w:val="454"/>
          <w:jc w:val="center"/>
        </w:trPr>
        <w:tc>
          <w:tcPr>
            <w:tcW w:w="479" w:type="pct"/>
            <w:vAlign w:val="center"/>
          </w:tcPr>
          <w:p w:rsidR="00717D35" w:rsidRPr="00EA7A6B" w:rsidRDefault="00717D35" w:rsidP="007E0D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17D35" w:rsidRPr="001D57FA" w:rsidRDefault="00717D35" w:rsidP="007E0D4F">
            <w:pPr>
              <w:pStyle w:val="TableParagraph"/>
              <w:spacing w:before="71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1D57FA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1D57FA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(Theory</w:t>
            </w:r>
            <w:r w:rsidRPr="001D57FA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Portion)</w:t>
            </w:r>
          </w:p>
        </w:tc>
        <w:tc>
          <w:tcPr>
            <w:tcW w:w="803" w:type="pct"/>
          </w:tcPr>
          <w:p w:rsidR="00717D35" w:rsidRPr="001D57FA" w:rsidRDefault="00717D35" w:rsidP="007E0D4F">
            <w:pPr>
              <w:pStyle w:val="TableParagraph"/>
              <w:spacing w:before="71"/>
              <w:ind w:left="494" w:right="486"/>
              <w:rPr>
                <w:rFonts w:ascii="Times New Roman" w:hAnsi="Times New Roman" w:cs="Times New Roman"/>
                <w:sz w:val="24"/>
                <w:szCs w:val="24"/>
              </w:rPr>
            </w:pP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17D35" w:rsidRPr="00EA7A6B" w:rsidRDefault="00717D35" w:rsidP="007E0D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17D35" w:rsidRPr="00EA7A6B" w:rsidTr="007E0D4F">
        <w:trPr>
          <w:trHeight w:val="454"/>
          <w:jc w:val="center"/>
        </w:trPr>
        <w:tc>
          <w:tcPr>
            <w:tcW w:w="479" w:type="pct"/>
            <w:vAlign w:val="center"/>
          </w:tcPr>
          <w:p w:rsidR="00717D35" w:rsidRPr="00EA7A6B" w:rsidRDefault="00717D35" w:rsidP="007E0D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17D35" w:rsidRPr="001D57FA" w:rsidRDefault="00717D35" w:rsidP="007E0D4F">
            <w:pPr>
              <w:pStyle w:val="TableParagraph"/>
              <w:spacing w:before="74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Methodology</w:t>
            </w:r>
          </w:p>
        </w:tc>
        <w:tc>
          <w:tcPr>
            <w:tcW w:w="803" w:type="pct"/>
          </w:tcPr>
          <w:p w:rsidR="00717D35" w:rsidRPr="001D57FA" w:rsidRDefault="00717D35" w:rsidP="007E0D4F">
            <w:pPr>
              <w:pStyle w:val="TableParagraph"/>
              <w:spacing w:before="74"/>
              <w:ind w:left="494" w:right="486"/>
              <w:rPr>
                <w:rFonts w:ascii="Times New Roman" w:hAnsi="Times New Roman" w:cs="Times New Roman"/>
                <w:sz w:val="24"/>
                <w:szCs w:val="24"/>
              </w:rPr>
            </w:pP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17D35" w:rsidRPr="00EA7A6B" w:rsidRDefault="00717D35" w:rsidP="007E0D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17D35" w:rsidRPr="00EA7A6B" w:rsidTr="007E0D4F">
        <w:trPr>
          <w:trHeight w:val="454"/>
          <w:jc w:val="center"/>
        </w:trPr>
        <w:tc>
          <w:tcPr>
            <w:tcW w:w="479" w:type="pct"/>
            <w:vAlign w:val="center"/>
          </w:tcPr>
          <w:p w:rsidR="00717D35" w:rsidRPr="00EA7A6B" w:rsidRDefault="00717D35" w:rsidP="007E0D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17D35" w:rsidRPr="001D57FA" w:rsidRDefault="00717D35" w:rsidP="007E0D4F">
            <w:pPr>
              <w:pStyle w:val="TableParagraph"/>
              <w:spacing w:before="71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Presentation</w:t>
            </w:r>
          </w:p>
        </w:tc>
        <w:tc>
          <w:tcPr>
            <w:tcW w:w="803" w:type="pct"/>
          </w:tcPr>
          <w:p w:rsidR="00717D35" w:rsidRPr="001D57FA" w:rsidRDefault="00717D35" w:rsidP="007E0D4F">
            <w:pPr>
              <w:pStyle w:val="TableParagraph"/>
              <w:spacing w:before="71"/>
              <w:ind w:left="494" w:right="486"/>
              <w:rPr>
                <w:rFonts w:ascii="Times New Roman" w:hAnsi="Times New Roman" w:cs="Times New Roman"/>
                <w:sz w:val="24"/>
                <w:szCs w:val="24"/>
              </w:rPr>
            </w:pP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17D35" w:rsidRPr="00EA7A6B" w:rsidRDefault="00717D35" w:rsidP="007E0D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17D35" w:rsidRPr="00EA7A6B" w:rsidTr="007E0D4F">
        <w:trPr>
          <w:trHeight w:val="454"/>
          <w:jc w:val="center"/>
        </w:trPr>
        <w:tc>
          <w:tcPr>
            <w:tcW w:w="479" w:type="pct"/>
            <w:vAlign w:val="center"/>
          </w:tcPr>
          <w:p w:rsidR="00717D35" w:rsidRPr="00EA7A6B" w:rsidRDefault="00717D35" w:rsidP="007E0D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17D35" w:rsidRPr="001D57FA" w:rsidRDefault="00717D35" w:rsidP="007E0D4F">
            <w:pPr>
              <w:pStyle w:val="TableParagraph"/>
              <w:spacing w:before="71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Tabulation</w:t>
            </w:r>
            <w:r w:rsidRPr="001D57FA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1D57FA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Calculation</w:t>
            </w:r>
          </w:p>
        </w:tc>
        <w:tc>
          <w:tcPr>
            <w:tcW w:w="803" w:type="pct"/>
          </w:tcPr>
          <w:p w:rsidR="00717D35" w:rsidRPr="001D57FA" w:rsidRDefault="00717D35" w:rsidP="007E0D4F">
            <w:pPr>
              <w:pStyle w:val="TableParagraph"/>
              <w:spacing w:before="71"/>
              <w:ind w:left="494" w:right="486"/>
              <w:rPr>
                <w:rFonts w:ascii="Times New Roman" w:hAnsi="Times New Roman" w:cs="Times New Roman"/>
                <w:sz w:val="24"/>
                <w:szCs w:val="24"/>
              </w:rPr>
            </w:pP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17D35" w:rsidRPr="00EA7A6B" w:rsidRDefault="00717D35" w:rsidP="007E0D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17D35" w:rsidRPr="00EA7A6B" w:rsidTr="007E0D4F">
        <w:trPr>
          <w:trHeight w:val="454"/>
          <w:jc w:val="center"/>
        </w:trPr>
        <w:tc>
          <w:tcPr>
            <w:tcW w:w="479" w:type="pct"/>
            <w:vAlign w:val="center"/>
          </w:tcPr>
          <w:p w:rsidR="00717D35" w:rsidRPr="00EA7A6B" w:rsidRDefault="00717D35" w:rsidP="007E0D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17D35" w:rsidRPr="001D57FA" w:rsidRDefault="00717D35" w:rsidP="007E0D4F">
            <w:pPr>
              <w:pStyle w:val="TableParagraph"/>
              <w:spacing w:before="72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717D35" w:rsidRPr="001D57FA" w:rsidRDefault="00717D35" w:rsidP="007E0D4F">
            <w:pPr>
              <w:pStyle w:val="TableParagraph"/>
              <w:spacing w:before="72"/>
              <w:ind w:left="494" w:right="486"/>
              <w:rPr>
                <w:rFonts w:ascii="Times New Roman" w:hAnsi="Times New Roman" w:cs="Times New Roman"/>
                <w:sz w:val="24"/>
                <w:szCs w:val="24"/>
              </w:rPr>
            </w:pP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17D35" w:rsidRPr="00EA7A6B" w:rsidRDefault="00717D35" w:rsidP="007E0D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17D35" w:rsidRPr="00EA7A6B" w:rsidTr="007E0D4F">
        <w:trPr>
          <w:trHeight w:val="454"/>
          <w:jc w:val="center"/>
        </w:trPr>
        <w:tc>
          <w:tcPr>
            <w:tcW w:w="479" w:type="pct"/>
            <w:vAlign w:val="center"/>
          </w:tcPr>
          <w:p w:rsidR="00717D35" w:rsidRPr="00EA7A6B" w:rsidRDefault="00717D35" w:rsidP="007E0D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717D35" w:rsidRPr="001D57FA" w:rsidRDefault="00717D35" w:rsidP="007E0D4F">
            <w:pPr>
              <w:pStyle w:val="TableParagraph"/>
              <w:spacing w:before="71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1D57FA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17D35" w:rsidRPr="001D57FA" w:rsidRDefault="00717D35" w:rsidP="007E0D4F">
            <w:pPr>
              <w:pStyle w:val="TableParagraph"/>
              <w:spacing w:before="71"/>
              <w:ind w:left="494" w:right="486"/>
              <w:rPr>
                <w:rFonts w:ascii="Times New Roman" w:hAnsi="Times New Roman" w:cs="Times New Roman"/>
                <w:sz w:val="24"/>
                <w:szCs w:val="24"/>
              </w:rPr>
            </w:pP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17D35" w:rsidRPr="00EA7A6B" w:rsidRDefault="00717D35" w:rsidP="007E0D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17D35" w:rsidRPr="00EA7A6B" w:rsidTr="007E0D4F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17D35" w:rsidRPr="00EA7A6B" w:rsidRDefault="00717D35" w:rsidP="007E0D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17D35" w:rsidRPr="00EA7A6B" w:rsidRDefault="00717D35" w:rsidP="007E0D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17D35" w:rsidRPr="00EA7A6B" w:rsidRDefault="00717D35" w:rsidP="007E0D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17D35" w:rsidRPr="00EA7A6B" w:rsidTr="007E0D4F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17D35" w:rsidRPr="00EA7A6B" w:rsidRDefault="00717D35" w:rsidP="007E0D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17D35" w:rsidRDefault="00717D35" w:rsidP="007E0D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17D35" w:rsidRDefault="00717D35" w:rsidP="007E0D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17D35" w:rsidRDefault="00717D35" w:rsidP="007E0D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17D35" w:rsidRDefault="00717D35" w:rsidP="007E0D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17D35" w:rsidRDefault="00717D35" w:rsidP="007E0D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17D35" w:rsidRPr="00EA7A6B" w:rsidRDefault="00717D35" w:rsidP="007E0D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17D35" w:rsidRPr="00EA7A6B" w:rsidTr="007E0D4F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17D35" w:rsidRPr="00EA7A6B" w:rsidRDefault="00717D35" w:rsidP="007E0D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17D35" w:rsidRPr="00EA7A6B" w:rsidRDefault="00717D35" w:rsidP="007E0D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17D35" w:rsidRDefault="00717D35" w:rsidP="00717D35"/>
    <w:p w:rsidR="00717D35" w:rsidRDefault="00717D35" w:rsidP="00717D35"/>
    <w:p w:rsidR="00717D35" w:rsidRDefault="00717D35" w:rsidP="00717D35"/>
    <w:p w:rsidR="00717D35" w:rsidRDefault="00717D35" w:rsidP="00717D35"/>
    <w:p w:rsidR="00273DA2" w:rsidRDefault="00273DA2" w:rsidP="00F169C9"/>
    <w:p w:rsidR="00717D35" w:rsidRDefault="00717D35" w:rsidP="00F169C9"/>
    <w:p w:rsidR="00717D35" w:rsidRDefault="00717D35" w:rsidP="00F169C9"/>
    <w:p w:rsidR="00717D35" w:rsidRDefault="00717D35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273DA2" w:rsidTr="004B2F42">
        <w:trPr>
          <w:trHeight w:val="1021"/>
        </w:trPr>
        <w:tc>
          <w:tcPr>
            <w:tcW w:w="918" w:type="dxa"/>
            <w:vAlign w:val="center"/>
          </w:tcPr>
          <w:p w:rsidR="00273DA2" w:rsidRPr="00C13525" w:rsidRDefault="00273DA2" w:rsidP="004B2F42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4</w:t>
            </w:r>
          </w:p>
        </w:tc>
        <w:tc>
          <w:tcPr>
            <w:tcW w:w="9163" w:type="dxa"/>
            <w:vAlign w:val="center"/>
          </w:tcPr>
          <w:p w:rsidR="00273DA2" w:rsidRDefault="00273DA2" w:rsidP="00273DA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73DA2" w:rsidRPr="00317605" w:rsidRDefault="00273DA2" w:rsidP="00273D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Construct</w:t>
            </w:r>
            <w:r w:rsidRPr="00317605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317605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Common</w:t>
            </w:r>
            <w:r w:rsidRPr="00317605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Emitter</w:t>
            </w:r>
            <w:r w:rsidRPr="00317605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Transistor</w:t>
            </w:r>
            <w:r w:rsidRPr="00317605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317605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317605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317605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its</w:t>
            </w:r>
            <w:r w:rsidRPr="00317605">
              <w:rPr>
                <w:rFonts w:ascii="Times New Roman" w:hAnsi="Times New Roman" w:cs="Times New Roman"/>
                <w:spacing w:val="-57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input</w:t>
            </w:r>
            <w:r w:rsidRPr="0031760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31760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317605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characteristic</w:t>
            </w:r>
            <w:r w:rsidRPr="0031760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curves.</w:t>
            </w:r>
          </w:p>
          <w:p w:rsidR="00273DA2" w:rsidRDefault="00273DA2" w:rsidP="00273DA2">
            <w:pPr>
              <w:autoSpaceDE w:val="0"/>
              <w:autoSpaceDN w:val="0"/>
              <w:adjustRightInd w:val="0"/>
              <w:jc w:val="both"/>
            </w:pPr>
          </w:p>
        </w:tc>
      </w:tr>
    </w:tbl>
    <w:p w:rsidR="00273DA2" w:rsidRDefault="00273DA2" w:rsidP="00273DA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17D35" w:rsidRPr="00450D63" w:rsidRDefault="00717D35" w:rsidP="00717D3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17D35" w:rsidRPr="00450D63" w:rsidRDefault="00717D35" w:rsidP="00717D3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717D35" w:rsidRPr="00EA7A6B" w:rsidTr="007E0D4F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17D35" w:rsidRPr="000E268D" w:rsidRDefault="00717D35" w:rsidP="007E0D4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17D35" w:rsidRPr="000E268D" w:rsidRDefault="00717D35" w:rsidP="007E0D4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17D35" w:rsidRPr="000E268D" w:rsidRDefault="00717D35" w:rsidP="007E0D4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17D35" w:rsidRDefault="00717D35" w:rsidP="007E0D4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17D35" w:rsidRPr="00EA7A6B" w:rsidTr="007E0D4F">
        <w:trPr>
          <w:trHeight w:val="454"/>
          <w:jc w:val="center"/>
        </w:trPr>
        <w:tc>
          <w:tcPr>
            <w:tcW w:w="479" w:type="pct"/>
            <w:vAlign w:val="center"/>
          </w:tcPr>
          <w:p w:rsidR="00717D35" w:rsidRPr="00EA7A6B" w:rsidRDefault="00717D35" w:rsidP="007E0D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17D35" w:rsidRPr="001D57FA" w:rsidRDefault="00717D35" w:rsidP="007E0D4F">
            <w:pPr>
              <w:pStyle w:val="TableParagraph"/>
              <w:spacing w:before="71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1D57FA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1D57FA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(Theory</w:t>
            </w:r>
            <w:r w:rsidRPr="001D57FA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Portion)</w:t>
            </w:r>
          </w:p>
        </w:tc>
        <w:tc>
          <w:tcPr>
            <w:tcW w:w="803" w:type="pct"/>
          </w:tcPr>
          <w:p w:rsidR="00717D35" w:rsidRPr="001D57FA" w:rsidRDefault="00717D35" w:rsidP="007E0D4F">
            <w:pPr>
              <w:pStyle w:val="TableParagraph"/>
              <w:spacing w:before="71"/>
              <w:ind w:left="494" w:right="486"/>
              <w:rPr>
                <w:rFonts w:ascii="Times New Roman" w:hAnsi="Times New Roman" w:cs="Times New Roman"/>
                <w:sz w:val="24"/>
                <w:szCs w:val="24"/>
              </w:rPr>
            </w:pP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17D35" w:rsidRPr="00EA7A6B" w:rsidRDefault="00717D35" w:rsidP="007E0D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17D35" w:rsidRPr="00EA7A6B" w:rsidTr="007E0D4F">
        <w:trPr>
          <w:trHeight w:val="454"/>
          <w:jc w:val="center"/>
        </w:trPr>
        <w:tc>
          <w:tcPr>
            <w:tcW w:w="479" w:type="pct"/>
            <w:vAlign w:val="center"/>
          </w:tcPr>
          <w:p w:rsidR="00717D35" w:rsidRPr="00EA7A6B" w:rsidRDefault="00717D35" w:rsidP="007E0D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17D35" w:rsidRPr="001D57FA" w:rsidRDefault="00717D35" w:rsidP="007E0D4F">
            <w:pPr>
              <w:pStyle w:val="TableParagraph"/>
              <w:spacing w:before="74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Methodology</w:t>
            </w:r>
          </w:p>
        </w:tc>
        <w:tc>
          <w:tcPr>
            <w:tcW w:w="803" w:type="pct"/>
          </w:tcPr>
          <w:p w:rsidR="00717D35" w:rsidRPr="001D57FA" w:rsidRDefault="00717D35" w:rsidP="007E0D4F">
            <w:pPr>
              <w:pStyle w:val="TableParagraph"/>
              <w:spacing w:before="74"/>
              <w:ind w:left="494" w:right="486"/>
              <w:rPr>
                <w:rFonts w:ascii="Times New Roman" w:hAnsi="Times New Roman" w:cs="Times New Roman"/>
                <w:sz w:val="24"/>
                <w:szCs w:val="24"/>
              </w:rPr>
            </w:pP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17D35" w:rsidRPr="00EA7A6B" w:rsidRDefault="00717D35" w:rsidP="007E0D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17D35" w:rsidRPr="00EA7A6B" w:rsidTr="007E0D4F">
        <w:trPr>
          <w:trHeight w:val="454"/>
          <w:jc w:val="center"/>
        </w:trPr>
        <w:tc>
          <w:tcPr>
            <w:tcW w:w="479" w:type="pct"/>
            <w:vAlign w:val="center"/>
          </w:tcPr>
          <w:p w:rsidR="00717D35" w:rsidRPr="00EA7A6B" w:rsidRDefault="00717D35" w:rsidP="007E0D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17D35" w:rsidRPr="001D57FA" w:rsidRDefault="00717D35" w:rsidP="007E0D4F">
            <w:pPr>
              <w:pStyle w:val="TableParagraph"/>
              <w:spacing w:before="71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Presentation</w:t>
            </w:r>
          </w:p>
        </w:tc>
        <w:tc>
          <w:tcPr>
            <w:tcW w:w="803" w:type="pct"/>
          </w:tcPr>
          <w:p w:rsidR="00717D35" w:rsidRPr="001D57FA" w:rsidRDefault="00717D35" w:rsidP="007E0D4F">
            <w:pPr>
              <w:pStyle w:val="TableParagraph"/>
              <w:spacing w:before="71"/>
              <w:ind w:left="494" w:right="486"/>
              <w:rPr>
                <w:rFonts w:ascii="Times New Roman" w:hAnsi="Times New Roman" w:cs="Times New Roman"/>
                <w:sz w:val="24"/>
                <w:szCs w:val="24"/>
              </w:rPr>
            </w:pP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17D35" w:rsidRPr="00EA7A6B" w:rsidRDefault="00717D35" w:rsidP="007E0D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17D35" w:rsidRPr="00EA7A6B" w:rsidTr="007E0D4F">
        <w:trPr>
          <w:trHeight w:val="454"/>
          <w:jc w:val="center"/>
        </w:trPr>
        <w:tc>
          <w:tcPr>
            <w:tcW w:w="479" w:type="pct"/>
            <w:vAlign w:val="center"/>
          </w:tcPr>
          <w:p w:rsidR="00717D35" w:rsidRPr="00EA7A6B" w:rsidRDefault="00717D35" w:rsidP="007E0D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17D35" w:rsidRPr="001D57FA" w:rsidRDefault="00717D35" w:rsidP="007E0D4F">
            <w:pPr>
              <w:pStyle w:val="TableParagraph"/>
              <w:spacing w:before="71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Tabulation</w:t>
            </w:r>
            <w:r w:rsidRPr="001D57FA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1D57FA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Calculation</w:t>
            </w:r>
          </w:p>
        </w:tc>
        <w:tc>
          <w:tcPr>
            <w:tcW w:w="803" w:type="pct"/>
          </w:tcPr>
          <w:p w:rsidR="00717D35" w:rsidRPr="001D57FA" w:rsidRDefault="00717D35" w:rsidP="007E0D4F">
            <w:pPr>
              <w:pStyle w:val="TableParagraph"/>
              <w:spacing w:before="71"/>
              <w:ind w:left="494" w:right="486"/>
              <w:rPr>
                <w:rFonts w:ascii="Times New Roman" w:hAnsi="Times New Roman" w:cs="Times New Roman"/>
                <w:sz w:val="24"/>
                <w:szCs w:val="24"/>
              </w:rPr>
            </w:pP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17D35" w:rsidRPr="00EA7A6B" w:rsidRDefault="00717D35" w:rsidP="007E0D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17D35" w:rsidRPr="00EA7A6B" w:rsidTr="007E0D4F">
        <w:trPr>
          <w:trHeight w:val="454"/>
          <w:jc w:val="center"/>
        </w:trPr>
        <w:tc>
          <w:tcPr>
            <w:tcW w:w="479" w:type="pct"/>
            <w:vAlign w:val="center"/>
          </w:tcPr>
          <w:p w:rsidR="00717D35" w:rsidRPr="00EA7A6B" w:rsidRDefault="00717D35" w:rsidP="007E0D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17D35" w:rsidRPr="001D57FA" w:rsidRDefault="00717D35" w:rsidP="007E0D4F">
            <w:pPr>
              <w:pStyle w:val="TableParagraph"/>
              <w:spacing w:before="72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717D35" w:rsidRPr="001D57FA" w:rsidRDefault="00717D35" w:rsidP="007E0D4F">
            <w:pPr>
              <w:pStyle w:val="TableParagraph"/>
              <w:spacing w:before="72"/>
              <w:ind w:left="494" w:right="486"/>
              <w:rPr>
                <w:rFonts w:ascii="Times New Roman" w:hAnsi="Times New Roman" w:cs="Times New Roman"/>
                <w:sz w:val="24"/>
                <w:szCs w:val="24"/>
              </w:rPr>
            </w:pP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17D35" w:rsidRPr="00EA7A6B" w:rsidRDefault="00717D35" w:rsidP="007E0D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17D35" w:rsidRPr="00EA7A6B" w:rsidTr="007E0D4F">
        <w:trPr>
          <w:trHeight w:val="454"/>
          <w:jc w:val="center"/>
        </w:trPr>
        <w:tc>
          <w:tcPr>
            <w:tcW w:w="479" w:type="pct"/>
            <w:vAlign w:val="center"/>
          </w:tcPr>
          <w:p w:rsidR="00717D35" w:rsidRPr="00EA7A6B" w:rsidRDefault="00717D35" w:rsidP="007E0D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717D35" w:rsidRPr="001D57FA" w:rsidRDefault="00717D35" w:rsidP="007E0D4F">
            <w:pPr>
              <w:pStyle w:val="TableParagraph"/>
              <w:spacing w:before="71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1D57FA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17D35" w:rsidRPr="001D57FA" w:rsidRDefault="00717D35" w:rsidP="007E0D4F">
            <w:pPr>
              <w:pStyle w:val="TableParagraph"/>
              <w:spacing w:before="71"/>
              <w:ind w:left="494" w:right="486"/>
              <w:rPr>
                <w:rFonts w:ascii="Times New Roman" w:hAnsi="Times New Roman" w:cs="Times New Roman"/>
                <w:sz w:val="24"/>
                <w:szCs w:val="24"/>
              </w:rPr>
            </w:pP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17D35" w:rsidRPr="00EA7A6B" w:rsidRDefault="00717D35" w:rsidP="007E0D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17D35" w:rsidRPr="00EA7A6B" w:rsidTr="007E0D4F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17D35" w:rsidRPr="00EA7A6B" w:rsidRDefault="00717D35" w:rsidP="007E0D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17D35" w:rsidRPr="00EA7A6B" w:rsidRDefault="00717D35" w:rsidP="007E0D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17D35" w:rsidRPr="00EA7A6B" w:rsidRDefault="00717D35" w:rsidP="007E0D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17D35" w:rsidRPr="00EA7A6B" w:rsidTr="007E0D4F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17D35" w:rsidRPr="00EA7A6B" w:rsidRDefault="00717D35" w:rsidP="007E0D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17D35" w:rsidRDefault="00717D35" w:rsidP="007E0D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17D35" w:rsidRDefault="00717D35" w:rsidP="007E0D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17D35" w:rsidRDefault="00717D35" w:rsidP="007E0D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17D35" w:rsidRDefault="00717D35" w:rsidP="007E0D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17D35" w:rsidRDefault="00717D35" w:rsidP="007E0D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17D35" w:rsidRPr="00EA7A6B" w:rsidRDefault="00717D35" w:rsidP="007E0D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17D35" w:rsidRPr="00EA7A6B" w:rsidTr="007E0D4F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17D35" w:rsidRPr="00EA7A6B" w:rsidRDefault="00717D35" w:rsidP="007E0D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17D35" w:rsidRPr="00EA7A6B" w:rsidRDefault="00717D35" w:rsidP="007E0D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17D35" w:rsidRDefault="00717D35" w:rsidP="00717D35"/>
    <w:p w:rsidR="00717D35" w:rsidRDefault="00717D35" w:rsidP="00717D35"/>
    <w:p w:rsidR="00717D35" w:rsidRDefault="00717D35" w:rsidP="00717D35"/>
    <w:p w:rsidR="00717D35" w:rsidRDefault="00717D35" w:rsidP="00717D35"/>
    <w:p w:rsidR="00273DA2" w:rsidRDefault="00273DA2" w:rsidP="00273DA2"/>
    <w:p w:rsidR="00273DA2" w:rsidRDefault="00273DA2" w:rsidP="00273DA2"/>
    <w:p w:rsidR="00273DA2" w:rsidRDefault="00273DA2" w:rsidP="00273DA2"/>
    <w:p w:rsidR="00273DA2" w:rsidRDefault="00273DA2" w:rsidP="00273DA2"/>
    <w:p w:rsidR="00273DA2" w:rsidRDefault="00273DA2" w:rsidP="00273DA2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273DA2" w:rsidTr="004B2F42">
        <w:trPr>
          <w:trHeight w:val="1021"/>
        </w:trPr>
        <w:tc>
          <w:tcPr>
            <w:tcW w:w="918" w:type="dxa"/>
            <w:vAlign w:val="center"/>
          </w:tcPr>
          <w:p w:rsidR="00273DA2" w:rsidRPr="00C13525" w:rsidRDefault="00717D35" w:rsidP="004B2F42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494B48" w:rsidRDefault="00494B48" w:rsidP="00717D35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17D35" w:rsidRPr="001D57FA" w:rsidRDefault="00717D35" w:rsidP="00717D35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Construct and test the performance of series and parallel resonant</w:t>
            </w:r>
            <w:r w:rsidRPr="001D57FA">
              <w:rPr>
                <w:rFonts w:ascii="Times New Roman" w:hAnsi="Times New Roman" w:cs="Times New Roman"/>
                <w:spacing w:val="-61"/>
                <w:sz w:val="24"/>
                <w:szCs w:val="24"/>
              </w:rPr>
              <w:t xml:space="preserve"> </w:t>
            </w: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1D57F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1D57F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obtain the</w:t>
            </w:r>
            <w:r w:rsidRPr="001D57FA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 </w:t>
            </w: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resonance frequency</w:t>
            </w:r>
          </w:p>
          <w:p w:rsidR="00273DA2" w:rsidRDefault="00273DA2" w:rsidP="00717D35">
            <w:pPr>
              <w:autoSpaceDE w:val="0"/>
              <w:autoSpaceDN w:val="0"/>
              <w:adjustRightInd w:val="0"/>
              <w:jc w:val="both"/>
            </w:pPr>
          </w:p>
        </w:tc>
      </w:tr>
    </w:tbl>
    <w:p w:rsidR="00273DA2" w:rsidRDefault="00273DA2" w:rsidP="00273DA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94B48" w:rsidRPr="00450D63" w:rsidRDefault="00494B48" w:rsidP="00494B4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94B48" w:rsidRPr="00450D63" w:rsidRDefault="00494B48" w:rsidP="00494B4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94B48" w:rsidRPr="00EA7A6B" w:rsidTr="007E0D4F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94B48" w:rsidRPr="000E268D" w:rsidRDefault="00494B48" w:rsidP="007E0D4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94B48" w:rsidRPr="000E268D" w:rsidRDefault="00494B48" w:rsidP="007E0D4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94B48" w:rsidRPr="000E268D" w:rsidRDefault="00494B48" w:rsidP="007E0D4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94B48" w:rsidRDefault="00494B48" w:rsidP="007E0D4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94B48" w:rsidRPr="00EA7A6B" w:rsidTr="007E0D4F">
        <w:trPr>
          <w:trHeight w:val="454"/>
          <w:jc w:val="center"/>
        </w:trPr>
        <w:tc>
          <w:tcPr>
            <w:tcW w:w="479" w:type="pct"/>
            <w:vAlign w:val="center"/>
          </w:tcPr>
          <w:p w:rsidR="00494B48" w:rsidRPr="00EA7A6B" w:rsidRDefault="00494B48" w:rsidP="007E0D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494B48" w:rsidRPr="001D57FA" w:rsidRDefault="00494B48" w:rsidP="007E0D4F">
            <w:pPr>
              <w:pStyle w:val="TableParagraph"/>
              <w:spacing w:before="71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1D57FA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1D57FA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(Theory</w:t>
            </w:r>
            <w:r w:rsidRPr="001D57FA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Portion)</w:t>
            </w:r>
          </w:p>
        </w:tc>
        <w:tc>
          <w:tcPr>
            <w:tcW w:w="803" w:type="pct"/>
          </w:tcPr>
          <w:p w:rsidR="00494B48" w:rsidRPr="001D57FA" w:rsidRDefault="00494B48" w:rsidP="007E0D4F">
            <w:pPr>
              <w:pStyle w:val="TableParagraph"/>
              <w:spacing w:before="71"/>
              <w:ind w:left="494" w:right="486"/>
              <w:rPr>
                <w:rFonts w:ascii="Times New Roman" w:hAnsi="Times New Roman" w:cs="Times New Roman"/>
                <w:sz w:val="24"/>
                <w:szCs w:val="24"/>
              </w:rPr>
            </w:pP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94B48" w:rsidRPr="00EA7A6B" w:rsidRDefault="00494B48" w:rsidP="007E0D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4B48" w:rsidRPr="00EA7A6B" w:rsidTr="007E0D4F">
        <w:trPr>
          <w:trHeight w:val="454"/>
          <w:jc w:val="center"/>
        </w:trPr>
        <w:tc>
          <w:tcPr>
            <w:tcW w:w="479" w:type="pct"/>
            <w:vAlign w:val="center"/>
          </w:tcPr>
          <w:p w:rsidR="00494B48" w:rsidRPr="00EA7A6B" w:rsidRDefault="00494B48" w:rsidP="007E0D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494B48" w:rsidRPr="001D57FA" w:rsidRDefault="00494B48" w:rsidP="007E0D4F">
            <w:pPr>
              <w:pStyle w:val="TableParagraph"/>
              <w:spacing w:before="74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Methodology</w:t>
            </w:r>
          </w:p>
        </w:tc>
        <w:tc>
          <w:tcPr>
            <w:tcW w:w="803" w:type="pct"/>
          </w:tcPr>
          <w:p w:rsidR="00494B48" w:rsidRPr="001D57FA" w:rsidRDefault="00494B48" w:rsidP="007E0D4F">
            <w:pPr>
              <w:pStyle w:val="TableParagraph"/>
              <w:spacing w:before="74"/>
              <w:ind w:left="494" w:right="486"/>
              <w:rPr>
                <w:rFonts w:ascii="Times New Roman" w:hAnsi="Times New Roman" w:cs="Times New Roman"/>
                <w:sz w:val="24"/>
                <w:szCs w:val="24"/>
              </w:rPr>
            </w:pP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94B48" w:rsidRPr="00EA7A6B" w:rsidRDefault="00494B48" w:rsidP="007E0D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4B48" w:rsidRPr="00EA7A6B" w:rsidTr="007E0D4F">
        <w:trPr>
          <w:trHeight w:val="454"/>
          <w:jc w:val="center"/>
        </w:trPr>
        <w:tc>
          <w:tcPr>
            <w:tcW w:w="479" w:type="pct"/>
            <w:vAlign w:val="center"/>
          </w:tcPr>
          <w:p w:rsidR="00494B48" w:rsidRPr="00EA7A6B" w:rsidRDefault="00494B48" w:rsidP="007E0D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494B48" w:rsidRPr="001D57FA" w:rsidRDefault="00494B48" w:rsidP="007E0D4F">
            <w:pPr>
              <w:pStyle w:val="TableParagraph"/>
              <w:spacing w:before="71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Presentation</w:t>
            </w:r>
          </w:p>
        </w:tc>
        <w:tc>
          <w:tcPr>
            <w:tcW w:w="803" w:type="pct"/>
          </w:tcPr>
          <w:p w:rsidR="00494B48" w:rsidRPr="001D57FA" w:rsidRDefault="00494B48" w:rsidP="007E0D4F">
            <w:pPr>
              <w:pStyle w:val="TableParagraph"/>
              <w:spacing w:before="71"/>
              <w:ind w:left="494" w:right="486"/>
              <w:rPr>
                <w:rFonts w:ascii="Times New Roman" w:hAnsi="Times New Roman" w:cs="Times New Roman"/>
                <w:sz w:val="24"/>
                <w:szCs w:val="24"/>
              </w:rPr>
            </w:pP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94B48" w:rsidRPr="00EA7A6B" w:rsidRDefault="00494B48" w:rsidP="007E0D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4B48" w:rsidRPr="00EA7A6B" w:rsidTr="007E0D4F">
        <w:trPr>
          <w:trHeight w:val="454"/>
          <w:jc w:val="center"/>
        </w:trPr>
        <w:tc>
          <w:tcPr>
            <w:tcW w:w="479" w:type="pct"/>
            <w:vAlign w:val="center"/>
          </w:tcPr>
          <w:p w:rsidR="00494B48" w:rsidRPr="00EA7A6B" w:rsidRDefault="00494B48" w:rsidP="007E0D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494B48" w:rsidRPr="001D57FA" w:rsidRDefault="00494B48" w:rsidP="007E0D4F">
            <w:pPr>
              <w:pStyle w:val="TableParagraph"/>
              <w:spacing w:before="71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Tabulation</w:t>
            </w:r>
            <w:r w:rsidRPr="001D57FA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1D57FA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Calculation</w:t>
            </w:r>
          </w:p>
        </w:tc>
        <w:tc>
          <w:tcPr>
            <w:tcW w:w="803" w:type="pct"/>
          </w:tcPr>
          <w:p w:rsidR="00494B48" w:rsidRPr="001D57FA" w:rsidRDefault="00494B48" w:rsidP="007E0D4F">
            <w:pPr>
              <w:pStyle w:val="TableParagraph"/>
              <w:spacing w:before="71"/>
              <w:ind w:left="494" w:right="486"/>
              <w:rPr>
                <w:rFonts w:ascii="Times New Roman" w:hAnsi="Times New Roman" w:cs="Times New Roman"/>
                <w:sz w:val="24"/>
                <w:szCs w:val="24"/>
              </w:rPr>
            </w:pP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94B48" w:rsidRPr="00EA7A6B" w:rsidRDefault="00494B48" w:rsidP="007E0D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4B48" w:rsidRPr="00EA7A6B" w:rsidTr="007E0D4F">
        <w:trPr>
          <w:trHeight w:val="454"/>
          <w:jc w:val="center"/>
        </w:trPr>
        <w:tc>
          <w:tcPr>
            <w:tcW w:w="479" w:type="pct"/>
            <w:vAlign w:val="center"/>
          </w:tcPr>
          <w:p w:rsidR="00494B48" w:rsidRPr="00EA7A6B" w:rsidRDefault="00494B48" w:rsidP="007E0D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494B48" w:rsidRPr="001D57FA" w:rsidRDefault="00494B48" w:rsidP="007E0D4F">
            <w:pPr>
              <w:pStyle w:val="TableParagraph"/>
              <w:spacing w:before="72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494B48" w:rsidRPr="001D57FA" w:rsidRDefault="00494B48" w:rsidP="007E0D4F">
            <w:pPr>
              <w:pStyle w:val="TableParagraph"/>
              <w:spacing w:before="72"/>
              <w:ind w:left="494" w:right="486"/>
              <w:rPr>
                <w:rFonts w:ascii="Times New Roman" w:hAnsi="Times New Roman" w:cs="Times New Roman"/>
                <w:sz w:val="24"/>
                <w:szCs w:val="24"/>
              </w:rPr>
            </w:pP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494B48" w:rsidRPr="00EA7A6B" w:rsidRDefault="00494B48" w:rsidP="007E0D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4B48" w:rsidRPr="00EA7A6B" w:rsidTr="007E0D4F">
        <w:trPr>
          <w:trHeight w:val="454"/>
          <w:jc w:val="center"/>
        </w:trPr>
        <w:tc>
          <w:tcPr>
            <w:tcW w:w="479" w:type="pct"/>
            <w:vAlign w:val="center"/>
          </w:tcPr>
          <w:p w:rsidR="00494B48" w:rsidRPr="00EA7A6B" w:rsidRDefault="00494B48" w:rsidP="007E0D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494B48" w:rsidRPr="001D57FA" w:rsidRDefault="00494B48" w:rsidP="007E0D4F">
            <w:pPr>
              <w:pStyle w:val="TableParagraph"/>
              <w:spacing w:before="71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1D57FA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494B48" w:rsidRPr="001D57FA" w:rsidRDefault="00494B48" w:rsidP="007E0D4F">
            <w:pPr>
              <w:pStyle w:val="TableParagraph"/>
              <w:spacing w:before="71"/>
              <w:ind w:left="494" w:right="486"/>
              <w:rPr>
                <w:rFonts w:ascii="Times New Roman" w:hAnsi="Times New Roman" w:cs="Times New Roman"/>
                <w:sz w:val="24"/>
                <w:szCs w:val="24"/>
              </w:rPr>
            </w:pP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494B48" w:rsidRPr="00EA7A6B" w:rsidRDefault="00494B48" w:rsidP="007E0D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4B48" w:rsidRPr="00EA7A6B" w:rsidTr="007E0D4F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94B48" w:rsidRPr="00EA7A6B" w:rsidRDefault="00494B48" w:rsidP="007E0D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94B48" w:rsidRPr="00EA7A6B" w:rsidRDefault="00494B48" w:rsidP="007E0D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94B48" w:rsidRPr="00EA7A6B" w:rsidRDefault="00494B48" w:rsidP="007E0D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4B48" w:rsidRPr="00EA7A6B" w:rsidTr="007E0D4F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94B48" w:rsidRPr="00EA7A6B" w:rsidRDefault="00494B48" w:rsidP="007E0D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94B48" w:rsidRDefault="00494B48" w:rsidP="007E0D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94B48" w:rsidRDefault="00494B48" w:rsidP="007E0D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94B48" w:rsidRDefault="00494B48" w:rsidP="007E0D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94B48" w:rsidRDefault="00494B48" w:rsidP="007E0D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94B48" w:rsidRDefault="00494B48" w:rsidP="007E0D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94B48" w:rsidRPr="00EA7A6B" w:rsidRDefault="00494B48" w:rsidP="007E0D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4B48" w:rsidRPr="00EA7A6B" w:rsidTr="007E0D4F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94B48" w:rsidRPr="00EA7A6B" w:rsidRDefault="00494B48" w:rsidP="007E0D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94B48" w:rsidRPr="00EA7A6B" w:rsidRDefault="00494B48" w:rsidP="007E0D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94B48" w:rsidRDefault="00494B48" w:rsidP="00494B48"/>
    <w:p w:rsidR="00494B48" w:rsidRDefault="00494B48" w:rsidP="00494B48"/>
    <w:p w:rsidR="00494B48" w:rsidRDefault="00494B48" w:rsidP="00494B48"/>
    <w:p w:rsidR="00494B48" w:rsidRDefault="00494B48" w:rsidP="00494B48"/>
    <w:p w:rsidR="00273DA2" w:rsidRDefault="00273DA2" w:rsidP="00273DA2"/>
    <w:p w:rsidR="00273DA2" w:rsidRDefault="00273DA2" w:rsidP="00273DA2"/>
    <w:p w:rsidR="00273DA2" w:rsidRDefault="00273DA2" w:rsidP="00273DA2"/>
    <w:p w:rsidR="00273DA2" w:rsidRDefault="00273DA2" w:rsidP="00273DA2"/>
    <w:p w:rsidR="00273DA2" w:rsidRDefault="00273DA2" w:rsidP="00273DA2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273DA2" w:rsidTr="004B2F42">
        <w:trPr>
          <w:trHeight w:val="1021"/>
        </w:trPr>
        <w:tc>
          <w:tcPr>
            <w:tcW w:w="918" w:type="dxa"/>
            <w:vAlign w:val="center"/>
          </w:tcPr>
          <w:p w:rsidR="00273DA2" w:rsidRPr="00C13525" w:rsidRDefault="00273DA2" w:rsidP="004B2F42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  <w:vAlign w:val="center"/>
          </w:tcPr>
          <w:p w:rsidR="00494B48" w:rsidRDefault="00494B48" w:rsidP="00273DA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73DA2" w:rsidRDefault="00494B48" w:rsidP="00273DA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Study</w:t>
            </w:r>
            <w:r w:rsidRPr="001D57FA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1D57F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Megger</w:t>
            </w:r>
          </w:p>
          <w:p w:rsidR="00273DA2" w:rsidRDefault="00273DA2" w:rsidP="00273DA2"/>
        </w:tc>
      </w:tr>
    </w:tbl>
    <w:p w:rsidR="00273DA2" w:rsidRDefault="00273DA2" w:rsidP="00273DA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94B48" w:rsidRPr="00450D63" w:rsidRDefault="00494B48" w:rsidP="00494B4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94B48" w:rsidRPr="00450D63" w:rsidRDefault="00494B48" w:rsidP="00494B4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94B48" w:rsidRPr="00EA7A6B" w:rsidTr="007E0D4F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94B48" w:rsidRPr="000E268D" w:rsidRDefault="00494B48" w:rsidP="007E0D4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94B48" w:rsidRPr="000E268D" w:rsidRDefault="00494B48" w:rsidP="007E0D4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94B48" w:rsidRPr="000E268D" w:rsidRDefault="00494B48" w:rsidP="007E0D4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94B48" w:rsidRDefault="00494B48" w:rsidP="007E0D4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94B48" w:rsidRPr="00EA7A6B" w:rsidTr="007E0D4F">
        <w:trPr>
          <w:trHeight w:val="454"/>
          <w:jc w:val="center"/>
        </w:trPr>
        <w:tc>
          <w:tcPr>
            <w:tcW w:w="479" w:type="pct"/>
            <w:vAlign w:val="center"/>
          </w:tcPr>
          <w:p w:rsidR="00494B48" w:rsidRPr="00EA7A6B" w:rsidRDefault="00494B48" w:rsidP="007E0D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494B48" w:rsidRPr="001D57FA" w:rsidRDefault="00494B48" w:rsidP="007E0D4F">
            <w:pPr>
              <w:pStyle w:val="TableParagraph"/>
              <w:spacing w:before="71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1D57FA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1D57FA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(Theory</w:t>
            </w:r>
            <w:r w:rsidRPr="001D57FA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Portion)</w:t>
            </w:r>
          </w:p>
        </w:tc>
        <w:tc>
          <w:tcPr>
            <w:tcW w:w="803" w:type="pct"/>
          </w:tcPr>
          <w:p w:rsidR="00494B48" w:rsidRPr="001D57FA" w:rsidRDefault="00494B48" w:rsidP="007E0D4F">
            <w:pPr>
              <w:pStyle w:val="TableParagraph"/>
              <w:spacing w:before="71"/>
              <w:ind w:left="494" w:right="486"/>
              <w:rPr>
                <w:rFonts w:ascii="Times New Roman" w:hAnsi="Times New Roman" w:cs="Times New Roman"/>
                <w:sz w:val="24"/>
                <w:szCs w:val="24"/>
              </w:rPr>
            </w:pP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94B48" w:rsidRPr="00EA7A6B" w:rsidRDefault="00494B48" w:rsidP="007E0D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4B48" w:rsidRPr="00EA7A6B" w:rsidTr="007E0D4F">
        <w:trPr>
          <w:trHeight w:val="454"/>
          <w:jc w:val="center"/>
        </w:trPr>
        <w:tc>
          <w:tcPr>
            <w:tcW w:w="479" w:type="pct"/>
            <w:vAlign w:val="center"/>
          </w:tcPr>
          <w:p w:rsidR="00494B48" w:rsidRPr="00EA7A6B" w:rsidRDefault="00494B48" w:rsidP="007E0D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494B48" w:rsidRPr="001D57FA" w:rsidRDefault="00494B48" w:rsidP="007E0D4F">
            <w:pPr>
              <w:pStyle w:val="TableParagraph"/>
              <w:spacing w:before="74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Methodology</w:t>
            </w:r>
          </w:p>
        </w:tc>
        <w:tc>
          <w:tcPr>
            <w:tcW w:w="803" w:type="pct"/>
          </w:tcPr>
          <w:p w:rsidR="00494B48" w:rsidRPr="001D57FA" w:rsidRDefault="00494B48" w:rsidP="007E0D4F">
            <w:pPr>
              <w:pStyle w:val="TableParagraph"/>
              <w:spacing w:before="74"/>
              <w:ind w:left="494" w:right="486"/>
              <w:rPr>
                <w:rFonts w:ascii="Times New Roman" w:hAnsi="Times New Roman" w:cs="Times New Roman"/>
                <w:sz w:val="24"/>
                <w:szCs w:val="24"/>
              </w:rPr>
            </w:pP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94B48" w:rsidRPr="00EA7A6B" w:rsidRDefault="00494B48" w:rsidP="007E0D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4B48" w:rsidRPr="00EA7A6B" w:rsidTr="007E0D4F">
        <w:trPr>
          <w:trHeight w:val="454"/>
          <w:jc w:val="center"/>
        </w:trPr>
        <w:tc>
          <w:tcPr>
            <w:tcW w:w="479" w:type="pct"/>
            <w:vAlign w:val="center"/>
          </w:tcPr>
          <w:p w:rsidR="00494B48" w:rsidRPr="00EA7A6B" w:rsidRDefault="00494B48" w:rsidP="007E0D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494B48" w:rsidRPr="001D57FA" w:rsidRDefault="00494B48" w:rsidP="007E0D4F">
            <w:pPr>
              <w:pStyle w:val="TableParagraph"/>
              <w:spacing w:before="71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Presentation</w:t>
            </w:r>
          </w:p>
        </w:tc>
        <w:tc>
          <w:tcPr>
            <w:tcW w:w="803" w:type="pct"/>
          </w:tcPr>
          <w:p w:rsidR="00494B48" w:rsidRPr="001D57FA" w:rsidRDefault="00494B48" w:rsidP="007E0D4F">
            <w:pPr>
              <w:pStyle w:val="TableParagraph"/>
              <w:spacing w:before="71"/>
              <w:ind w:left="494" w:right="486"/>
              <w:rPr>
                <w:rFonts w:ascii="Times New Roman" w:hAnsi="Times New Roman" w:cs="Times New Roman"/>
                <w:sz w:val="24"/>
                <w:szCs w:val="24"/>
              </w:rPr>
            </w:pP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94B48" w:rsidRPr="00EA7A6B" w:rsidRDefault="00494B48" w:rsidP="007E0D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4B48" w:rsidRPr="00EA7A6B" w:rsidTr="007E0D4F">
        <w:trPr>
          <w:trHeight w:val="454"/>
          <w:jc w:val="center"/>
        </w:trPr>
        <w:tc>
          <w:tcPr>
            <w:tcW w:w="479" w:type="pct"/>
            <w:vAlign w:val="center"/>
          </w:tcPr>
          <w:p w:rsidR="00494B48" w:rsidRPr="00EA7A6B" w:rsidRDefault="00494B48" w:rsidP="007E0D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494B48" w:rsidRPr="001D57FA" w:rsidRDefault="00494B48" w:rsidP="007E0D4F">
            <w:pPr>
              <w:pStyle w:val="TableParagraph"/>
              <w:spacing w:before="71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Tabulation</w:t>
            </w:r>
            <w:r w:rsidRPr="001D57FA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1D57FA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Calculation</w:t>
            </w:r>
          </w:p>
        </w:tc>
        <w:tc>
          <w:tcPr>
            <w:tcW w:w="803" w:type="pct"/>
          </w:tcPr>
          <w:p w:rsidR="00494B48" w:rsidRPr="001D57FA" w:rsidRDefault="00494B48" w:rsidP="007E0D4F">
            <w:pPr>
              <w:pStyle w:val="TableParagraph"/>
              <w:spacing w:before="71"/>
              <w:ind w:left="494" w:right="486"/>
              <w:rPr>
                <w:rFonts w:ascii="Times New Roman" w:hAnsi="Times New Roman" w:cs="Times New Roman"/>
                <w:sz w:val="24"/>
                <w:szCs w:val="24"/>
              </w:rPr>
            </w:pP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94B48" w:rsidRPr="00EA7A6B" w:rsidRDefault="00494B48" w:rsidP="007E0D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4B48" w:rsidRPr="00EA7A6B" w:rsidTr="007E0D4F">
        <w:trPr>
          <w:trHeight w:val="454"/>
          <w:jc w:val="center"/>
        </w:trPr>
        <w:tc>
          <w:tcPr>
            <w:tcW w:w="479" w:type="pct"/>
            <w:vAlign w:val="center"/>
          </w:tcPr>
          <w:p w:rsidR="00494B48" w:rsidRPr="00EA7A6B" w:rsidRDefault="00494B48" w:rsidP="007E0D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494B48" w:rsidRPr="001D57FA" w:rsidRDefault="00494B48" w:rsidP="007E0D4F">
            <w:pPr>
              <w:pStyle w:val="TableParagraph"/>
              <w:spacing w:before="72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494B48" w:rsidRPr="001D57FA" w:rsidRDefault="00494B48" w:rsidP="007E0D4F">
            <w:pPr>
              <w:pStyle w:val="TableParagraph"/>
              <w:spacing w:before="72"/>
              <w:ind w:left="494" w:right="486"/>
              <w:rPr>
                <w:rFonts w:ascii="Times New Roman" w:hAnsi="Times New Roman" w:cs="Times New Roman"/>
                <w:sz w:val="24"/>
                <w:szCs w:val="24"/>
              </w:rPr>
            </w:pP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494B48" w:rsidRPr="00EA7A6B" w:rsidRDefault="00494B48" w:rsidP="007E0D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4B48" w:rsidRPr="00EA7A6B" w:rsidTr="007E0D4F">
        <w:trPr>
          <w:trHeight w:val="454"/>
          <w:jc w:val="center"/>
        </w:trPr>
        <w:tc>
          <w:tcPr>
            <w:tcW w:w="479" w:type="pct"/>
            <w:vAlign w:val="center"/>
          </w:tcPr>
          <w:p w:rsidR="00494B48" w:rsidRPr="00EA7A6B" w:rsidRDefault="00494B48" w:rsidP="007E0D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494B48" w:rsidRPr="001D57FA" w:rsidRDefault="00494B48" w:rsidP="007E0D4F">
            <w:pPr>
              <w:pStyle w:val="TableParagraph"/>
              <w:spacing w:before="71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1D57FA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494B48" w:rsidRPr="001D57FA" w:rsidRDefault="00494B48" w:rsidP="007E0D4F">
            <w:pPr>
              <w:pStyle w:val="TableParagraph"/>
              <w:spacing w:before="71"/>
              <w:ind w:left="494" w:right="486"/>
              <w:rPr>
                <w:rFonts w:ascii="Times New Roman" w:hAnsi="Times New Roman" w:cs="Times New Roman"/>
                <w:sz w:val="24"/>
                <w:szCs w:val="24"/>
              </w:rPr>
            </w:pP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494B48" w:rsidRPr="00EA7A6B" w:rsidRDefault="00494B48" w:rsidP="007E0D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4B48" w:rsidRPr="00EA7A6B" w:rsidTr="007E0D4F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94B48" w:rsidRPr="00EA7A6B" w:rsidRDefault="00494B48" w:rsidP="007E0D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94B48" w:rsidRPr="00EA7A6B" w:rsidRDefault="00494B48" w:rsidP="007E0D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94B48" w:rsidRPr="00EA7A6B" w:rsidRDefault="00494B48" w:rsidP="007E0D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4B48" w:rsidRPr="00EA7A6B" w:rsidTr="007E0D4F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94B48" w:rsidRPr="00EA7A6B" w:rsidRDefault="00494B48" w:rsidP="007E0D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94B48" w:rsidRDefault="00494B48" w:rsidP="007E0D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94B48" w:rsidRDefault="00494B48" w:rsidP="007E0D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94B48" w:rsidRDefault="00494B48" w:rsidP="007E0D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94B48" w:rsidRDefault="00494B48" w:rsidP="007E0D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94B48" w:rsidRDefault="00494B48" w:rsidP="007E0D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94B48" w:rsidRPr="00EA7A6B" w:rsidRDefault="00494B48" w:rsidP="007E0D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4B48" w:rsidRPr="00EA7A6B" w:rsidTr="007E0D4F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94B48" w:rsidRPr="00EA7A6B" w:rsidRDefault="00494B48" w:rsidP="007E0D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94B48" w:rsidRPr="00EA7A6B" w:rsidRDefault="00494B48" w:rsidP="007E0D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94B48" w:rsidRDefault="00494B48" w:rsidP="00494B48"/>
    <w:p w:rsidR="00494B48" w:rsidRDefault="00494B48" w:rsidP="00494B48"/>
    <w:p w:rsidR="00494B48" w:rsidRDefault="00494B48" w:rsidP="00494B48"/>
    <w:p w:rsidR="00273DA2" w:rsidRDefault="00273DA2" w:rsidP="00273DA2"/>
    <w:p w:rsidR="00273DA2" w:rsidRDefault="00273DA2" w:rsidP="00273DA2"/>
    <w:p w:rsidR="00273DA2" w:rsidRDefault="00273DA2" w:rsidP="00273DA2"/>
    <w:p w:rsidR="00273DA2" w:rsidRDefault="00273DA2" w:rsidP="00273DA2"/>
    <w:p w:rsidR="00273DA2" w:rsidRDefault="00273DA2" w:rsidP="00273DA2"/>
    <w:p w:rsidR="00273DA2" w:rsidRDefault="00273DA2" w:rsidP="00273DA2"/>
    <w:p w:rsidR="00273DA2" w:rsidRDefault="00273DA2" w:rsidP="00273DA2"/>
    <w:p w:rsidR="00273DA2" w:rsidRDefault="00273DA2" w:rsidP="00273DA2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273DA2" w:rsidTr="004B2F42">
        <w:trPr>
          <w:trHeight w:val="1021"/>
        </w:trPr>
        <w:tc>
          <w:tcPr>
            <w:tcW w:w="918" w:type="dxa"/>
            <w:vAlign w:val="center"/>
          </w:tcPr>
          <w:p w:rsidR="00273DA2" w:rsidRPr="00C13525" w:rsidRDefault="00494B48" w:rsidP="004B2F42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8</w:t>
            </w:r>
          </w:p>
        </w:tc>
        <w:tc>
          <w:tcPr>
            <w:tcW w:w="9163" w:type="dxa"/>
            <w:vAlign w:val="center"/>
          </w:tcPr>
          <w:p w:rsidR="00494B48" w:rsidRDefault="00494B48" w:rsidP="00494B4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94B48" w:rsidRPr="001D57FA" w:rsidRDefault="00494B48" w:rsidP="00494B4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OC</w:t>
            </w:r>
            <w:r w:rsidRPr="001D57FA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1D57FA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SC</w:t>
            </w:r>
            <w:r w:rsidRPr="001D57FA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1D57FA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on</w:t>
            </w:r>
            <w:r w:rsidRPr="001D57FA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single</w:t>
            </w:r>
            <w:r w:rsidRPr="001D57FA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phase</w:t>
            </w:r>
            <w:r w:rsidRPr="001D57FA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transformer.</w:t>
            </w:r>
          </w:p>
          <w:p w:rsidR="00273DA2" w:rsidRDefault="00273DA2" w:rsidP="00494B48">
            <w:pPr>
              <w:autoSpaceDE w:val="0"/>
              <w:autoSpaceDN w:val="0"/>
              <w:adjustRightInd w:val="0"/>
              <w:jc w:val="both"/>
            </w:pPr>
          </w:p>
        </w:tc>
      </w:tr>
    </w:tbl>
    <w:p w:rsidR="00273DA2" w:rsidRDefault="00273DA2" w:rsidP="00273DA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94B48" w:rsidRPr="00450D63" w:rsidRDefault="00494B48" w:rsidP="00494B4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94B48" w:rsidRPr="00450D63" w:rsidRDefault="00494B48" w:rsidP="00494B4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94B48" w:rsidRPr="00EA7A6B" w:rsidTr="007E0D4F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94B48" w:rsidRPr="000E268D" w:rsidRDefault="00494B48" w:rsidP="007E0D4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94B48" w:rsidRPr="000E268D" w:rsidRDefault="00494B48" w:rsidP="007E0D4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94B48" w:rsidRPr="000E268D" w:rsidRDefault="00494B48" w:rsidP="007E0D4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94B48" w:rsidRDefault="00494B48" w:rsidP="007E0D4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94B48" w:rsidRPr="00EA7A6B" w:rsidTr="007E0D4F">
        <w:trPr>
          <w:trHeight w:val="454"/>
          <w:jc w:val="center"/>
        </w:trPr>
        <w:tc>
          <w:tcPr>
            <w:tcW w:w="479" w:type="pct"/>
            <w:vAlign w:val="center"/>
          </w:tcPr>
          <w:p w:rsidR="00494B48" w:rsidRPr="00EA7A6B" w:rsidRDefault="00494B48" w:rsidP="007E0D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494B48" w:rsidRPr="001D57FA" w:rsidRDefault="00494B48" w:rsidP="007E0D4F">
            <w:pPr>
              <w:pStyle w:val="TableParagraph"/>
              <w:spacing w:before="71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1D57FA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1D57FA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(Theory</w:t>
            </w:r>
            <w:r w:rsidRPr="001D57FA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Portion)</w:t>
            </w:r>
          </w:p>
        </w:tc>
        <w:tc>
          <w:tcPr>
            <w:tcW w:w="803" w:type="pct"/>
          </w:tcPr>
          <w:p w:rsidR="00494B48" w:rsidRPr="001D57FA" w:rsidRDefault="00494B48" w:rsidP="007E0D4F">
            <w:pPr>
              <w:pStyle w:val="TableParagraph"/>
              <w:spacing w:before="71"/>
              <w:ind w:left="494" w:right="486"/>
              <w:rPr>
                <w:rFonts w:ascii="Times New Roman" w:hAnsi="Times New Roman" w:cs="Times New Roman"/>
                <w:sz w:val="24"/>
                <w:szCs w:val="24"/>
              </w:rPr>
            </w:pP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94B48" w:rsidRPr="00EA7A6B" w:rsidRDefault="00494B48" w:rsidP="007E0D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4B48" w:rsidRPr="00EA7A6B" w:rsidTr="007E0D4F">
        <w:trPr>
          <w:trHeight w:val="454"/>
          <w:jc w:val="center"/>
        </w:trPr>
        <w:tc>
          <w:tcPr>
            <w:tcW w:w="479" w:type="pct"/>
            <w:vAlign w:val="center"/>
          </w:tcPr>
          <w:p w:rsidR="00494B48" w:rsidRPr="00EA7A6B" w:rsidRDefault="00494B48" w:rsidP="007E0D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494B48" w:rsidRPr="001D57FA" w:rsidRDefault="00494B48" w:rsidP="007E0D4F">
            <w:pPr>
              <w:pStyle w:val="TableParagraph"/>
              <w:spacing w:before="74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Methodology</w:t>
            </w:r>
          </w:p>
        </w:tc>
        <w:tc>
          <w:tcPr>
            <w:tcW w:w="803" w:type="pct"/>
          </w:tcPr>
          <w:p w:rsidR="00494B48" w:rsidRPr="001D57FA" w:rsidRDefault="00494B48" w:rsidP="007E0D4F">
            <w:pPr>
              <w:pStyle w:val="TableParagraph"/>
              <w:spacing w:before="74"/>
              <w:ind w:left="494" w:right="486"/>
              <w:rPr>
                <w:rFonts w:ascii="Times New Roman" w:hAnsi="Times New Roman" w:cs="Times New Roman"/>
                <w:sz w:val="24"/>
                <w:szCs w:val="24"/>
              </w:rPr>
            </w:pP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94B48" w:rsidRPr="00EA7A6B" w:rsidRDefault="00494B48" w:rsidP="007E0D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4B48" w:rsidRPr="00EA7A6B" w:rsidTr="007E0D4F">
        <w:trPr>
          <w:trHeight w:val="454"/>
          <w:jc w:val="center"/>
        </w:trPr>
        <w:tc>
          <w:tcPr>
            <w:tcW w:w="479" w:type="pct"/>
            <w:vAlign w:val="center"/>
          </w:tcPr>
          <w:p w:rsidR="00494B48" w:rsidRPr="00EA7A6B" w:rsidRDefault="00494B48" w:rsidP="007E0D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494B48" w:rsidRPr="001D57FA" w:rsidRDefault="00494B48" w:rsidP="007E0D4F">
            <w:pPr>
              <w:pStyle w:val="TableParagraph"/>
              <w:spacing w:before="71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Presentation</w:t>
            </w:r>
          </w:p>
        </w:tc>
        <w:tc>
          <w:tcPr>
            <w:tcW w:w="803" w:type="pct"/>
          </w:tcPr>
          <w:p w:rsidR="00494B48" w:rsidRPr="001D57FA" w:rsidRDefault="00494B48" w:rsidP="007E0D4F">
            <w:pPr>
              <w:pStyle w:val="TableParagraph"/>
              <w:spacing w:before="71"/>
              <w:ind w:left="494" w:right="486"/>
              <w:rPr>
                <w:rFonts w:ascii="Times New Roman" w:hAnsi="Times New Roman" w:cs="Times New Roman"/>
                <w:sz w:val="24"/>
                <w:szCs w:val="24"/>
              </w:rPr>
            </w:pP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94B48" w:rsidRPr="00EA7A6B" w:rsidRDefault="00494B48" w:rsidP="007E0D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4B48" w:rsidRPr="00EA7A6B" w:rsidTr="007E0D4F">
        <w:trPr>
          <w:trHeight w:val="454"/>
          <w:jc w:val="center"/>
        </w:trPr>
        <w:tc>
          <w:tcPr>
            <w:tcW w:w="479" w:type="pct"/>
            <w:vAlign w:val="center"/>
          </w:tcPr>
          <w:p w:rsidR="00494B48" w:rsidRPr="00EA7A6B" w:rsidRDefault="00494B48" w:rsidP="007E0D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494B48" w:rsidRPr="001D57FA" w:rsidRDefault="00494B48" w:rsidP="007E0D4F">
            <w:pPr>
              <w:pStyle w:val="TableParagraph"/>
              <w:spacing w:before="71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Tabulation</w:t>
            </w:r>
            <w:r w:rsidRPr="001D57FA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1D57FA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Calculation</w:t>
            </w:r>
          </w:p>
        </w:tc>
        <w:tc>
          <w:tcPr>
            <w:tcW w:w="803" w:type="pct"/>
          </w:tcPr>
          <w:p w:rsidR="00494B48" w:rsidRPr="001D57FA" w:rsidRDefault="00494B48" w:rsidP="007E0D4F">
            <w:pPr>
              <w:pStyle w:val="TableParagraph"/>
              <w:spacing w:before="71"/>
              <w:ind w:left="494" w:right="486"/>
              <w:rPr>
                <w:rFonts w:ascii="Times New Roman" w:hAnsi="Times New Roman" w:cs="Times New Roman"/>
                <w:sz w:val="24"/>
                <w:szCs w:val="24"/>
              </w:rPr>
            </w:pP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94B48" w:rsidRPr="00EA7A6B" w:rsidRDefault="00494B48" w:rsidP="007E0D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4B48" w:rsidRPr="00EA7A6B" w:rsidTr="007E0D4F">
        <w:trPr>
          <w:trHeight w:val="454"/>
          <w:jc w:val="center"/>
        </w:trPr>
        <w:tc>
          <w:tcPr>
            <w:tcW w:w="479" w:type="pct"/>
            <w:vAlign w:val="center"/>
          </w:tcPr>
          <w:p w:rsidR="00494B48" w:rsidRPr="00EA7A6B" w:rsidRDefault="00494B48" w:rsidP="007E0D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494B48" w:rsidRPr="001D57FA" w:rsidRDefault="00494B48" w:rsidP="007E0D4F">
            <w:pPr>
              <w:pStyle w:val="TableParagraph"/>
              <w:spacing w:before="72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494B48" w:rsidRPr="001D57FA" w:rsidRDefault="00494B48" w:rsidP="007E0D4F">
            <w:pPr>
              <w:pStyle w:val="TableParagraph"/>
              <w:spacing w:before="72"/>
              <w:ind w:left="494" w:right="486"/>
              <w:rPr>
                <w:rFonts w:ascii="Times New Roman" w:hAnsi="Times New Roman" w:cs="Times New Roman"/>
                <w:sz w:val="24"/>
                <w:szCs w:val="24"/>
              </w:rPr>
            </w:pP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494B48" w:rsidRPr="00EA7A6B" w:rsidRDefault="00494B48" w:rsidP="007E0D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4B48" w:rsidRPr="00EA7A6B" w:rsidTr="007E0D4F">
        <w:trPr>
          <w:trHeight w:val="454"/>
          <w:jc w:val="center"/>
        </w:trPr>
        <w:tc>
          <w:tcPr>
            <w:tcW w:w="479" w:type="pct"/>
            <w:vAlign w:val="center"/>
          </w:tcPr>
          <w:p w:rsidR="00494B48" w:rsidRPr="00EA7A6B" w:rsidRDefault="00494B48" w:rsidP="007E0D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494B48" w:rsidRPr="001D57FA" w:rsidRDefault="00494B48" w:rsidP="007E0D4F">
            <w:pPr>
              <w:pStyle w:val="TableParagraph"/>
              <w:spacing w:before="71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1D57FA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494B48" w:rsidRPr="001D57FA" w:rsidRDefault="00494B48" w:rsidP="007E0D4F">
            <w:pPr>
              <w:pStyle w:val="TableParagraph"/>
              <w:spacing w:before="71"/>
              <w:ind w:left="494" w:right="486"/>
              <w:rPr>
                <w:rFonts w:ascii="Times New Roman" w:hAnsi="Times New Roman" w:cs="Times New Roman"/>
                <w:sz w:val="24"/>
                <w:szCs w:val="24"/>
              </w:rPr>
            </w:pP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494B48" w:rsidRPr="00EA7A6B" w:rsidRDefault="00494B48" w:rsidP="007E0D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4B48" w:rsidRPr="00EA7A6B" w:rsidTr="007E0D4F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94B48" w:rsidRPr="00EA7A6B" w:rsidRDefault="00494B48" w:rsidP="007E0D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94B48" w:rsidRPr="00EA7A6B" w:rsidRDefault="00494B48" w:rsidP="007E0D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94B48" w:rsidRPr="00EA7A6B" w:rsidRDefault="00494B48" w:rsidP="007E0D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4B48" w:rsidRPr="00EA7A6B" w:rsidTr="007E0D4F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94B48" w:rsidRPr="00EA7A6B" w:rsidRDefault="00494B48" w:rsidP="007E0D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94B48" w:rsidRDefault="00494B48" w:rsidP="007E0D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94B48" w:rsidRDefault="00494B48" w:rsidP="007E0D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94B48" w:rsidRDefault="00494B48" w:rsidP="007E0D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94B48" w:rsidRDefault="00494B48" w:rsidP="007E0D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94B48" w:rsidRDefault="00494B48" w:rsidP="007E0D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94B48" w:rsidRPr="00EA7A6B" w:rsidRDefault="00494B48" w:rsidP="007E0D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4B48" w:rsidRPr="00EA7A6B" w:rsidTr="007E0D4F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94B48" w:rsidRPr="00EA7A6B" w:rsidRDefault="00494B48" w:rsidP="007E0D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94B48" w:rsidRPr="00EA7A6B" w:rsidRDefault="00494B48" w:rsidP="007E0D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73DA2" w:rsidRDefault="00273DA2" w:rsidP="00273DA2"/>
    <w:p w:rsidR="00273DA2" w:rsidRDefault="00273DA2" w:rsidP="00273DA2"/>
    <w:p w:rsidR="00273DA2" w:rsidRDefault="00273DA2" w:rsidP="00273DA2"/>
    <w:p w:rsidR="00273DA2" w:rsidRDefault="00273DA2" w:rsidP="00273DA2"/>
    <w:p w:rsidR="00273DA2" w:rsidRDefault="00273DA2" w:rsidP="00273DA2"/>
    <w:p w:rsidR="00273DA2" w:rsidRDefault="00273DA2" w:rsidP="00273DA2"/>
    <w:p w:rsidR="00273DA2" w:rsidRDefault="00273DA2" w:rsidP="00273DA2"/>
    <w:p w:rsidR="00273DA2" w:rsidRDefault="00273DA2" w:rsidP="00273DA2"/>
    <w:p w:rsidR="00273DA2" w:rsidRDefault="00273DA2" w:rsidP="00273DA2"/>
    <w:p w:rsidR="00273DA2" w:rsidRDefault="00273DA2" w:rsidP="00273DA2"/>
    <w:p w:rsidR="00273DA2" w:rsidRDefault="00273DA2" w:rsidP="00273DA2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273DA2" w:rsidTr="004B2F42">
        <w:trPr>
          <w:trHeight w:val="1021"/>
        </w:trPr>
        <w:tc>
          <w:tcPr>
            <w:tcW w:w="918" w:type="dxa"/>
            <w:vAlign w:val="center"/>
          </w:tcPr>
          <w:p w:rsidR="00273DA2" w:rsidRPr="00C13525" w:rsidRDefault="00494B48" w:rsidP="004B2F42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9</w:t>
            </w:r>
          </w:p>
        </w:tc>
        <w:tc>
          <w:tcPr>
            <w:tcW w:w="9163" w:type="dxa"/>
            <w:vAlign w:val="center"/>
          </w:tcPr>
          <w:p w:rsidR="00494B48" w:rsidRDefault="00494B48" w:rsidP="00494B48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94B48" w:rsidRDefault="00494B48" w:rsidP="00494B48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94B48" w:rsidRPr="001D57FA" w:rsidRDefault="00494B48" w:rsidP="00494B48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Conduct a</w:t>
            </w:r>
            <w:r w:rsidRPr="001D57FA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load</w:t>
            </w:r>
            <w:r w:rsidRPr="001D57FA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1D57F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on</w:t>
            </w:r>
            <w:r w:rsidRPr="001D57FA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1D57FA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DC</w:t>
            </w:r>
            <w:r w:rsidRPr="001D57F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shunt motor and draw</w:t>
            </w:r>
            <w:r w:rsidRPr="001D57F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1D57FA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load</w:t>
            </w:r>
            <w:r w:rsidRPr="001D57FA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current</w:t>
            </w:r>
            <w:r w:rsidRPr="001D57FA">
              <w:rPr>
                <w:rFonts w:ascii="Times New Roman" w:hAnsi="Times New Roman" w:cs="Times New Roman"/>
                <w:spacing w:val="-61"/>
                <w:sz w:val="24"/>
                <w:szCs w:val="24"/>
              </w:rPr>
              <w:t xml:space="preserve"> </w:t>
            </w: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versus</w:t>
            </w:r>
            <w:r w:rsidRPr="001D57FA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speed</w:t>
            </w:r>
            <w:r w:rsidRPr="001D57F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curve.</w:t>
            </w:r>
          </w:p>
          <w:p w:rsidR="00D76EE6" w:rsidRDefault="00D76EE6" w:rsidP="00D76EE6">
            <w:pPr>
              <w:pStyle w:val="TableParagraph"/>
              <w:ind w:right="19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73DA2" w:rsidRDefault="00273DA2" w:rsidP="00494B48">
            <w:pPr>
              <w:autoSpaceDE w:val="0"/>
              <w:autoSpaceDN w:val="0"/>
              <w:adjustRightInd w:val="0"/>
              <w:jc w:val="both"/>
            </w:pPr>
          </w:p>
        </w:tc>
      </w:tr>
    </w:tbl>
    <w:p w:rsidR="00273DA2" w:rsidRDefault="00273DA2" w:rsidP="00273DA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94B48" w:rsidRPr="00450D63" w:rsidRDefault="00494B48" w:rsidP="00494B4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94B48" w:rsidRPr="00450D63" w:rsidRDefault="00494B48" w:rsidP="00494B4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94B48" w:rsidRPr="00EA7A6B" w:rsidTr="007E0D4F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94B48" w:rsidRPr="000E268D" w:rsidRDefault="00494B48" w:rsidP="007E0D4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94B48" w:rsidRPr="000E268D" w:rsidRDefault="00494B48" w:rsidP="007E0D4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94B48" w:rsidRPr="000E268D" w:rsidRDefault="00494B48" w:rsidP="007E0D4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94B48" w:rsidRDefault="00494B48" w:rsidP="007E0D4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94B48" w:rsidRPr="00EA7A6B" w:rsidTr="007E0D4F">
        <w:trPr>
          <w:trHeight w:val="454"/>
          <w:jc w:val="center"/>
        </w:trPr>
        <w:tc>
          <w:tcPr>
            <w:tcW w:w="479" w:type="pct"/>
            <w:vAlign w:val="center"/>
          </w:tcPr>
          <w:p w:rsidR="00494B48" w:rsidRPr="00EA7A6B" w:rsidRDefault="00494B48" w:rsidP="007E0D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494B48" w:rsidRPr="001D57FA" w:rsidRDefault="00494B48" w:rsidP="007E0D4F">
            <w:pPr>
              <w:pStyle w:val="TableParagraph"/>
              <w:spacing w:before="71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1D57FA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1D57FA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(Theory</w:t>
            </w:r>
            <w:r w:rsidRPr="001D57FA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Portion)</w:t>
            </w:r>
          </w:p>
        </w:tc>
        <w:tc>
          <w:tcPr>
            <w:tcW w:w="803" w:type="pct"/>
          </w:tcPr>
          <w:p w:rsidR="00494B48" w:rsidRPr="001D57FA" w:rsidRDefault="00494B48" w:rsidP="007E0D4F">
            <w:pPr>
              <w:pStyle w:val="TableParagraph"/>
              <w:spacing w:before="71"/>
              <w:ind w:left="494" w:right="486"/>
              <w:rPr>
                <w:rFonts w:ascii="Times New Roman" w:hAnsi="Times New Roman" w:cs="Times New Roman"/>
                <w:sz w:val="24"/>
                <w:szCs w:val="24"/>
              </w:rPr>
            </w:pP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94B48" w:rsidRPr="00EA7A6B" w:rsidRDefault="00494B48" w:rsidP="007E0D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4B48" w:rsidRPr="00EA7A6B" w:rsidTr="007E0D4F">
        <w:trPr>
          <w:trHeight w:val="454"/>
          <w:jc w:val="center"/>
        </w:trPr>
        <w:tc>
          <w:tcPr>
            <w:tcW w:w="479" w:type="pct"/>
            <w:vAlign w:val="center"/>
          </w:tcPr>
          <w:p w:rsidR="00494B48" w:rsidRPr="00EA7A6B" w:rsidRDefault="00494B48" w:rsidP="007E0D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494B48" w:rsidRPr="001D57FA" w:rsidRDefault="00494B48" w:rsidP="007E0D4F">
            <w:pPr>
              <w:pStyle w:val="TableParagraph"/>
              <w:spacing w:before="74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Methodology</w:t>
            </w:r>
          </w:p>
        </w:tc>
        <w:tc>
          <w:tcPr>
            <w:tcW w:w="803" w:type="pct"/>
          </w:tcPr>
          <w:p w:rsidR="00494B48" w:rsidRPr="001D57FA" w:rsidRDefault="00494B48" w:rsidP="007E0D4F">
            <w:pPr>
              <w:pStyle w:val="TableParagraph"/>
              <w:spacing w:before="74"/>
              <w:ind w:left="494" w:right="486"/>
              <w:rPr>
                <w:rFonts w:ascii="Times New Roman" w:hAnsi="Times New Roman" w:cs="Times New Roman"/>
                <w:sz w:val="24"/>
                <w:szCs w:val="24"/>
              </w:rPr>
            </w:pP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94B48" w:rsidRPr="00EA7A6B" w:rsidRDefault="00494B48" w:rsidP="007E0D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4B48" w:rsidRPr="00EA7A6B" w:rsidTr="007E0D4F">
        <w:trPr>
          <w:trHeight w:val="454"/>
          <w:jc w:val="center"/>
        </w:trPr>
        <w:tc>
          <w:tcPr>
            <w:tcW w:w="479" w:type="pct"/>
            <w:vAlign w:val="center"/>
          </w:tcPr>
          <w:p w:rsidR="00494B48" w:rsidRPr="00EA7A6B" w:rsidRDefault="00494B48" w:rsidP="007E0D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494B48" w:rsidRPr="001D57FA" w:rsidRDefault="00494B48" w:rsidP="007E0D4F">
            <w:pPr>
              <w:pStyle w:val="TableParagraph"/>
              <w:spacing w:before="71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Presentation</w:t>
            </w:r>
          </w:p>
        </w:tc>
        <w:tc>
          <w:tcPr>
            <w:tcW w:w="803" w:type="pct"/>
          </w:tcPr>
          <w:p w:rsidR="00494B48" w:rsidRPr="001D57FA" w:rsidRDefault="00494B48" w:rsidP="007E0D4F">
            <w:pPr>
              <w:pStyle w:val="TableParagraph"/>
              <w:spacing w:before="71"/>
              <w:ind w:left="494" w:right="486"/>
              <w:rPr>
                <w:rFonts w:ascii="Times New Roman" w:hAnsi="Times New Roman" w:cs="Times New Roman"/>
                <w:sz w:val="24"/>
                <w:szCs w:val="24"/>
              </w:rPr>
            </w:pP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94B48" w:rsidRPr="00EA7A6B" w:rsidRDefault="00494B48" w:rsidP="007E0D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4B48" w:rsidRPr="00EA7A6B" w:rsidTr="007E0D4F">
        <w:trPr>
          <w:trHeight w:val="454"/>
          <w:jc w:val="center"/>
        </w:trPr>
        <w:tc>
          <w:tcPr>
            <w:tcW w:w="479" w:type="pct"/>
            <w:vAlign w:val="center"/>
          </w:tcPr>
          <w:p w:rsidR="00494B48" w:rsidRPr="00EA7A6B" w:rsidRDefault="00494B48" w:rsidP="007E0D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494B48" w:rsidRPr="001D57FA" w:rsidRDefault="00494B48" w:rsidP="007E0D4F">
            <w:pPr>
              <w:pStyle w:val="TableParagraph"/>
              <w:spacing w:before="71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Tabulation</w:t>
            </w:r>
            <w:r w:rsidRPr="001D57FA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1D57FA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Calculation</w:t>
            </w:r>
          </w:p>
        </w:tc>
        <w:tc>
          <w:tcPr>
            <w:tcW w:w="803" w:type="pct"/>
          </w:tcPr>
          <w:p w:rsidR="00494B48" w:rsidRPr="001D57FA" w:rsidRDefault="00494B48" w:rsidP="007E0D4F">
            <w:pPr>
              <w:pStyle w:val="TableParagraph"/>
              <w:spacing w:before="71"/>
              <w:ind w:left="494" w:right="486"/>
              <w:rPr>
                <w:rFonts w:ascii="Times New Roman" w:hAnsi="Times New Roman" w:cs="Times New Roman"/>
                <w:sz w:val="24"/>
                <w:szCs w:val="24"/>
              </w:rPr>
            </w:pP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94B48" w:rsidRPr="00EA7A6B" w:rsidRDefault="00494B48" w:rsidP="007E0D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4B48" w:rsidRPr="00EA7A6B" w:rsidTr="007E0D4F">
        <w:trPr>
          <w:trHeight w:val="454"/>
          <w:jc w:val="center"/>
        </w:trPr>
        <w:tc>
          <w:tcPr>
            <w:tcW w:w="479" w:type="pct"/>
            <w:vAlign w:val="center"/>
          </w:tcPr>
          <w:p w:rsidR="00494B48" w:rsidRPr="00EA7A6B" w:rsidRDefault="00494B48" w:rsidP="007E0D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494B48" w:rsidRPr="001D57FA" w:rsidRDefault="00494B48" w:rsidP="007E0D4F">
            <w:pPr>
              <w:pStyle w:val="TableParagraph"/>
              <w:spacing w:before="72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494B48" w:rsidRPr="001D57FA" w:rsidRDefault="00494B48" w:rsidP="007E0D4F">
            <w:pPr>
              <w:pStyle w:val="TableParagraph"/>
              <w:spacing w:before="72"/>
              <w:ind w:left="494" w:right="486"/>
              <w:rPr>
                <w:rFonts w:ascii="Times New Roman" w:hAnsi="Times New Roman" w:cs="Times New Roman"/>
                <w:sz w:val="24"/>
                <w:szCs w:val="24"/>
              </w:rPr>
            </w:pP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494B48" w:rsidRPr="00EA7A6B" w:rsidRDefault="00494B48" w:rsidP="007E0D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4B48" w:rsidRPr="00EA7A6B" w:rsidTr="007E0D4F">
        <w:trPr>
          <w:trHeight w:val="454"/>
          <w:jc w:val="center"/>
        </w:trPr>
        <w:tc>
          <w:tcPr>
            <w:tcW w:w="479" w:type="pct"/>
            <w:vAlign w:val="center"/>
          </w:tcPr>
          <w:p w:rsidR="00494B48" w:rsidRPr="00EA7A6B" w:rsidRDefault="00494B48" w:rsidP="007E0D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494B48" w:rsidRPr="001D57FA" w:rsidRDefault="00494B48" w:rsidP="007E0D4F">
            <w:pPr>
              <w:pStyle w:val="TableParagraph"/>
              <w:spacing w:before="71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1D57FA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494B48" w:rsidRPr="001D57FA" w:rsidRDefault="00494B48" w:rsidP="007E0D4F">
            <w:pPr>
              <w:pStyle w:val="TableParagraph"/>
              <w:spacing w:before="71"/>
              <w:ind w:left="494" w:right="486"/>
              <w:rPr>
                <w:rFonts w:ascii="Times New Roman" w:hAnsi="Times New Roman" w:cs="Times New Roman"/>
                <w:sz w:val="24"/>
                <w:szCs w:val="24"/>
              </w:rPr>
            </w:pP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494B48" w:rsidRPr="00EA7A6B" w:rsidRDefault="00494B48" w:rsidP="007E0D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4B48" w:rsidRPr="00EA7A6B" w:rsidTr="007E0D4F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94B48" w:rsidRPr="00EA7A6B" w:rsidRDefault="00494B48" w:rsidP="007E0D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94B48" w:rsidRPr="00EA7A6B" w:rsidRDefault="00494B48" w:rsidP="007E0D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94B48" w:rsidRPr="00EA7A6B" w:rsidRDefault="00494B48" w:rsidP="007E0D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4B48" w:rsidRPr="00EA7A6B" w:rsidTr="007E0D4F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94B48" w:rsidRPr="00EA7A6B" w:rsidRDefault="00494B48" w:rsidP="007E0D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94B48" w:rsidRDefault="00494B48" w:rsidP="007E0D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94B48" w:rsidRDefault="00494B48" w:rsidP="007E0D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94B48" w:rsidRDefault="00494B48" w:rsidP="007E0D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94B48" w:rsidRDefault="00494B48" w:rsidP="007E0D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94B48" w:rsidRDefault="00494B48" w:rsidP="007E0D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94B48" w:rsidRPr="00EA7A6B" w:rsidRDefault="00494B48" w:rsidP="007E0D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4B48" w:rsidRPr="00EA7A6B" w:rsidTr="007E0D4F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94B48" w:rsidRPr="00EA7A6B" w:rsidRDefault="00494B48" w:rsidP="007E0D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94B48" w:rsidRPr="00EA7A6B" w:rsidRDefault="00494B48" w:rsidP="007E0D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94B48" w:rsidRDefault="00494B48" w:rsidP="00494B48"/>
    <w:p w:rsidR="00494B48" w:rsidRDefault="00494B48" w:rsidP="00494B48"/>
    <w:p w:rsidR="00494B48" w:rsidRDefault="00494B48" w:rsidP="00494B48"/>
    <w:p w:rsidR="00273DA2" w:rsidRDefault="00273DA2" w:rsidP="00273DA2"/>
    <w:p w:rsidR="00273DA2" w:rsidRDefault="00273DA2" w:rsidP="00273DA2"/>
    <w:p w:rsidR="00273DA2" w:rsidRDefault="00273DA2" w:rsidP="00273DA2"/>
    <w:p w:rsidR="00273DA2" w:rsidRDefault="00273DA2" w:rsidP="00273DA2"/>
    <w:p w:rsidR="00273DA2" w:rsidRDefault="00273DA2" w:rsidP="00273DA2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273DA2" w:rsidTr="004B2F42">
        <w:trPr>
          <w:trHeight w:val="1021"/>
        </w:trPr>
        <w:tc>
          <w:tcPr>
            <w:tcW w:w="918" w:type="dxa"/>
            <w:vAlign w:val="center"/>
          </w:tcPr>
          <w:p w:rsidR="00273DA2" w:rsidRPr="00C13525" w:rsidRDefault="00494B48" w:rsidP="004B2F42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10</w:t>
            </w:r>
          </w:p>
        </w:tc>
        <w:tc>
          <w:tcPr>
            <w:tcW w:w="9163" w:type="dxa"/>
            <w:vAlign w:val="center"/>
          </w:tcPr>
          <w:p w:rsidR="00494B48" w:rsidRDefault="00494B48" w:rsidP="00494B4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94B48" w:rsidRPr="001D57FA" w:rsidRDefault="00494B48" w:rsidP="00494B4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Conduct a load test on single phase induction motor and draw a</w:t>
            </w:r>
            <w:r w:rsidRPr="001D57FA">
              <w:rPr>
                <w:rFonts w:ascii="Times New Roman" w:hAnsi="Times New Roman" w:cs="Times New Roman"/>
                <w:spacing w:val="-61"/>
                <w:sz w:val="24"/>
                <w:szCs w:val="24"/>
              </w:rPr>
              <w:t xml:space="preserve"> </w:t>
            </w: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Load</w:t>
            </w:r>
            <w:r w:rsidRPr="001D57FA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current</w:t>
            </w:r>
            <w:r w:rsidRPr="001D57FA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versus</w:t>
            </w:r>
            <w:r w:rsidRPr="001D57FA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speed</w:t>
            </w:r>
            <w:r w:rsidRPr="001D57FA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curve.</w:t>
            </w:r>
          </w:p>
          <w:p w:rsidR="00273DA2" w:rsidRDefault="00273DA2" w:rsidP="00D76EE6">
            <w:pPr>
              <w:autoSpaceDE w:val="0"/>
              <w:autoSpaceDN w:val="0"/>
              <w:adjustRightInd w:val="0"/>
              <w:jc w:val="both"/>
            </w:pPr>
          </w:p>
        </w:tc>
      </w:tr>
    </w:tbl>
    <w:p w:rsidR="0008691A" w:rsidRDefault="0008691A" w:rsidP="0008691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8691A" w:rsidRPr="00450D63" w:rsidRDefault="0008691A" w:rsidP="0008691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94B48" w:rsidRPr="00450D63" w:rsidRDefault="00494B48" w:rsidP="00494B4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94B48" w:rsidRPr="00EA7A6B" w:rsidTr="007E0D4F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94B48" w:rsidRPr="000E268D" w:rsidRDefault="00494B48" w:rsidP="007E0D4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94B48" w:rsidRPr="000E268D" w:rsidRDefault="00494B48" w:rsidP="007E0D4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94B48" w:rsidRPr="000E268D" w:rsidRDefault="00494B48" w:rsidP="007E0D4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94B48" w:rsidRDefault="00494B48" w:rsidP="007E0D4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94B48" w:rsidRPr="00EA7A6B" w:rsidTr="007E0D4F">
        <w:trPr>
          <w:trHeight w:val="454"/>
          <w:jc w:val="center"/>
        </w:trPr>
        <w:tc>
          <w:tcPr>
            <w:tcW w:w="479" w:type="pct"/>
            <w:vAlign w:val="center"/>
          </w:tcPr>
          <w:p w:rsidR="00494B48" w:rsidRPr="00EA7A6B" w:rsidRDefault="00494B48" w:rsidP="007E0D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494B48" w:rsidRPr="001D57FA" w:rsidRDefault="00494B48" w:rsidP="007E0D4F">
            <w:pPr>
              <w:pStyle w:val="TableParagraph"/>
              <w:spacing w:before="71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1D57FA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1D57FA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(Theory</w:t>
            </w:r>
            <w:r w:rsidRPr="001D57FA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Portion)</w:t>
            </w:r>
          </w:p>
        </w:tc>
        <w:tc>
          <w:tcPr>
            <w:tcW w:w="803" w:type="pct"/>
          </w:tcPr>
          <w:p w:rsidR="00494B48" w:rsidRPr="001D57FA" w:rsidRDefault="00494B48" w:rsidP="007E0D4F">
            <w:pPr>
              <w:pStyle w:val="TableParagraph"/>
              <w:spacing w:before="71"/>
              <w:ind w:left="494" w:right="486"/>
              <w:rPr>
                <w:rFonts w:ascii="Times New Roman" w:hAnsi="Times New Roman" w:cs="Times New Roman"/>
                <w:sz w:val="24"/>
                <w:szCs w:val="24"/>
              </w:rPr>
            </w:pP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94B48" w:rsidRPr="00EA7A6B" w:rsidRDefault="00494B48" w:rsidP="007E0D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4B48" w:rsidRPr="00EA7A6B" w:rsidTr="007E0D4F">
        <w:trPr>
          <w:trHeight w:val="454"/>
          <w:jc w:val="center"/>
        </w:trPr>
        <w:tc>
          <w:tcPr>
            <w:tcW w:w="479" w:type="pct"/>
            <w:vAlign w:val="center"/>
          </w:tcPr>
          <w:p w:rsidR="00494B48" w:rsidRPr="00EA7A6B" w:rsidRDefault="00494B48" w:rsidP="007E0D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494B48" w:rsidRPr="001D57FA" w:rsidRDefault="00494B48" w:rsidP="007E0D4F">
            <w:pPr>
              <w:pStyle w:val="TableParagraph"/>
              <w:spacing w:before="74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Methodology</w:t>
            </w:r>
          </w:p>
        </w:tc>
        <w:tc>
          <w:tcPr>
            <w:tcW w:w="803" w:type="pct"/>
          </w:tcPr>
          <w:p w:rsidR="00494B48" w:rsidRPr="001D57FA" w:rsidRDefault="00494B48" w:rsidP="007E0D4F">
            <w:pPr>
              <w:pStyle w:val="TableParagraph"/>
              <w:spacing w:before="74"/>
              <w:ind w:left="494" w:right="486"/>
              <w:rPr>
                <w:rFonts w:ascii="Times New Roman" w:hAnsi="Times New Roman" w:cs="Times New Roman"/>
                <w:sz w:val="24"/>
                <w:szCs w:val="24"/>
              </w:rPr>
            </w:pP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94B48" w:rsidRPr="00EA7A6B" w:rsidRDefault="00494B48" w:rsidP="007E0D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4B48" w:rsidRPr="00EA7A6B" w:rsidTr="007E0D4F">
        <w:trPr>
          <w:trHeight w:val="454"/>
          <w:jc w:val="center"/>
        </w:trPr>
        <w:tc>
          <w:tcPr>
            <w:tcW w:w="479" w:type="pct"/>
            <w:vAlign w:val="center"/>
          </w:tcPr>
          <w:p w:rsidR="00494B48" w:rsidRPr="00EA7A6B" w:rsidRDefault="00494B48" w:rsidP="007E0D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494B48" w:rsidRPr="001D57FA" w:rsidRDefault="00494B48" w:rsidP="007E0D4F">
            <w:pPr>
              <w:pStyle w:val="TableParagraph"/>
              <w:spacing w:before="71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Presentation</w:t>
            </w:r>
          </w:p>
        </w:tc>
        <w:tc>
          <w:tcPr>
            <w:tcW w:w="803" w:type="pct"/>
          </w:tcPr>
          <w:p w:rsidR="00494B48" w:rsidRPr="001D57FA" w:rsidRDefault="00494B48" w:rsidP="007E0D4F">
            <w:pPr>
              <w:pStyle w:val="TableParagraph"/>
              <w:spacing w:before="71"/>
              <w:ind w:left="494" w:right="486"/>
              <w:rPr>
                <w:rFonts w:ascii="Times New Roman" w:hAnsi="Times New Roman" w:cs="Times New Roman"/>
                <w:sz w:val="24"/>
                <w:szCs w:val="24"/>
              </w:rPr>
            </w:pP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94B48" w:rsidRPr="00EA7A6B" w:rsidRDefault="00494B48" w:rsidP="007E0D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4B48" w:rsidRPr="00EA7A6B" w:rsidTr="007E0D4F">
        <w:trPr>
          <w:trHeight w:val="454"/>
          <w:jc w:val="center"/>
        </w:trPr>
        <w:tc>
          <w:tcPr>
            <w:tcW w:w="479" w:type="pct"/>
            <w:vAlign w:val="center"/>
          </w:tcPr>
          <w:p w:rsidR="00494B48" w:rsidRPr="00EA7A6B" w:rsidRDefault="00494B48" w:rsidP="007E0D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494B48" w:rsidRPr="001D57FA" w:rsidRDefault="00494B48" w:rsidP="007E0D4F">
            <w:pPr>
              <w:pStyle w:val="TableParagraph"/>
              <w:spacing w:before="71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Tabulation</w:t>
            </w:r>
            <w:r w:rsidRPr="001D57FA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1D57FA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Calculation</w:t>
            </w:r>
          </w:p>
        </w:tc>
        <w:tc>
          <w:tcPr>
            <w:tcW w:w="803" w:type="pct"/>
          </w:tcPr>
          <w:p w:rsidR="00494B48" w:rsidRPr="001D57FA" w:rsidRDefault="00494B48" w:rsidP="007E0D4F">
            <w:pPr>
              <w:pStyle w:val="TableParagraph"/>
              <w:spacing w:before="71"/>
              <w:ind w:left="494" w:right="486"/>
              <w:rPr>
                <w:rFonts w:ascii="Times New Roman" w:hAnsi="Times New Roman" w:cs="Times New Roman"/>
                <w:sz w:val="24"/>
                <w:szCs w:val="24"/>
              </w:rPr>
            </w:pP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94B48" w:rsidRPr="00EA7A6B" w:rsidRDefault="00494B48" w:rsidP="007E0D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4B48" w:rsidRPr="00EA7A6B" w:rsidTr="007E0D4F">
        <w:trPr>
          <w:trHeight w:val="454"/>
          <w:jc w:val="center"/>
        </w:trPr>
        <w:tc>
          <w:tcPr>
            <w:tcW w:w="479" w:type="pct"/>
            <w:vAlign w:val="center"/>
          </w:tcPr>
          <w:p w:rsidR="00494B48" w:rsidRPr="00EA7A6B" w:rsidRDefault="00494B48" w:rsidP="007E0D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494B48" w:rsidRPr="001D57FA" w:rsidRDefault="00494B48" w:rsidP="007E0D4F">
            <w:pPr>
              <w:pStyle w:val="TableParagraph"/>
              <w:spacing w:before="72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494B48" w:rsidRPr="001D57FA" w:rsidRDefault="00494B48" w:rsidP="007E0D4F">
            <w:pPr>
              <w:pStyle w:val="TableParagraph"/>
              <w:spacing w:before="72"/>
              <w:ind w:left="494" w:right="486"/>
              <w:rPr>
                <w:rFonts w:ascii="Times New Roman" w:hAnsi="Times New Roman" w:cs="Times New Roman"/>
                <w:sz w:val="24"/>
                <w:szCs w:val="24"/>
              </w:rPr>
            </w:pP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494B48" w:rsidRPr="00EA7A6B" w:rsidRDefault="00494B48" w:rsidP="007E0D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4B48" w:rsidRPr="00EA7A6B" w:rsidTr="007E0D4F">
        <w:trPr>
          <w:trHeight w:val="454"/>
          <w:jc w:val="center"/>
        </w:trPr>
        <w:tc>
          <w:tcPr>
            <w:tcW w:w="479" w:type="pct"/>
            <w:vAlign w:val="center"/>
          </w:tcPr>
          <w:p w:rsidR="00494B48" w:rsidRPr="00EA7A6B" w:rsidRDefault="00494B48" w:rsidP="007E0D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494B48" w:rsidRPr="001D57FA" w:rsidRDefault="00494B48" w:rsidP="007E0D4F">
            <w:pPr>
              <w:pStyle w:val="TableParagraph"/>
              <w:spacing w:before="71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1D57FA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494B48" w:rsidRPr="001D57FA" w:rsidRDefault="00494B48" w:rsidP="007E0D4F">
            <w:pPr>
              <w:pStyle w:val="TableParagraph"/>
              <w:spacing w:before="71"/>
              <w:ind w:left="494" w:right="486"/>
              <w:rPr>
                <w:rFonts w:ascii="Times New Roman" w:hAnsi="Times New Roman" w:cs="Times New Roman"/>
                <w:sz w:val="24"/>
                <w:szCs w:val="24"/>
              </w:rPr>
            </w:pPr>
            <w:r w:rsidRPr="001D57FA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494B48" w:rsidRPr="00EA7A6B" w:rsidRDefault="00494B48" w:rsidP="007E0D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4B48" w:rsidRPr="00EA7A6B" w:rsidTr="007E0D4F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94B48" w:rsidRPr="00EA7A6B" w:rsidRDefault="00494B48" w:rsidP="007E0D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94B48" w:rsidRPr="00EA7A6B" w:rsidRDefault="00494B48" w:rsidP="007E0D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94B48" w:rsidRPr="00EA7A6B" w:rsidRDefault="00494B48" w:rsidP="007E0D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4B48" w:rsidRPr="00EA7A6B" w:rsidTr="007E0D4F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94B48" w:rsidRPr="00EA7A6B" w:rsidRDefault="00494B48" w:rsidP="007E0D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94B48" w:rsidRDefault="00494B48" w:rsidP="007E0D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94B48" w:rsidRDefault="00494B48" w:rsidP="007E0D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94B48" w:rsidRDefault="00494B48" w:rsidP="007E0D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94B48" w:rsidRDefault="00494B48" w:rsidP="007E0D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94B48" w:rsidRDefault="00494B48" w:rsidP="007E0D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94B48" w:rsidRPr="00EA7A6B" w:rsidRDefault="00494B48" w:rsidP="007E0D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4B48" w:rsidRPr="00EA7A6B" w:rsidTr="007E0D4F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94B48" w:rsidRPr="00EA7A6B" w:rsidRDefault="00494B48" w:rsidP="007E0D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94B48" w:rsidRPr="00EA7A6B" w:rsidRDefault="00494B48" w:rsidP="007E0D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94B48" w:rsidRDefault="00494B48" w:rsidP="00494B48"/>
    <w:p w:rsidR="00494B48" w:rsidRDefault="00494B48" w:rsidP="00494B48"/>
    <w:p w:rsidR="00494B48" w:rsidRDefault="00494B48" w:rsidP="00494B48"/>
    <w:p w:rsidR="00494B48" w:rsidRDefault="00494B48" w:rsidP="00494B48"/>
    <w:p w:rsidR="00494B48" w:rsidRDefault="00494B48" w:rsidP="00494B48"/>
    <w:p w:rsidR="00494B48" w:rsidRDefault="00494B48" w:rsidP="00494B48"/>
    <w:p w:rsidR="00494B48" w:rsidRDefault="00494B48" w:rsidP="00494B48"/>
    <w:p w:rsidR="00273DA2" w:rsidRDefault="00273DA2" w:rsidP="00273DA2"/>
    <w:p w:rsidR="00273DA2" w:rsidRDefault="00273DA2" w:rsidP="00273DA2"/>
    <w:p w:rsidR="00273DA2" w:rsidRDefault="00273DA2" w:rsidP="00273DA2"/>
    <w:p w:rsidR="00273DA2" w:rsidRDefault="00273DA2" w:rsidP="00273DA2"/>
    <w:p w:rsidR="00273DA2" w:rsidRDefault="00273DA2" w:rsidP="00273DA2"/>
    <w:p w:rsidR="00273DA2" w:rsidRDefault="00273DA2" w:rsidP="00273DA2"/>
    <w:p w:rsidR="00273DA2" w:rsidRDefault="00273DA2" w:rsidP="00273DA2"/>
    <w:p w:rsidR="00273DA2" w:rsidRDefault="00273DA2" w:rsidP="00273DA2"/>
    <w:p w:rsidR="00273DA2" w:rsidRDefault="00273DA2" w:rsidP="00273DA2"/>
    <w:p w:rsidR="00273DA2" w:rsidRDefault="00273DA2" w:rsidP="00273DA2"/>
    <w:p w:rsidR="00273DA2" w:rsidRDefault="00273DA2" w:rsidP="00273DA2"/>
    <w:p w:rsidR="00273DA2" w:rsidRDefault="00273DA2" w:rsidP="00273DA2"/>
    <w:p w:rsidR="00273DA2" w:rsidRDefault="00273DA2" w:rsidP="00273DA2"/>
    <w:p w:rsidR="00273DA2" w:rsidRPr="00F169C9" w:rsidRDefault="00273DA2" w:rsidP="00273DA2"/>
    <w:p w:rsidR="00273DA2" w:rsidRDefault="00273DA2" w:rsidP="00273DA2"/>
    <w:p w:rsidR="00273DA2" w:rsidRDefault="00273DA2" w:rsidP="00273DA2"/>
    <w:p w:rsidR="00273DA2" w:rsidRDefault="00273DA2" w:rsidP="00273DA2"/>
    <w:p w:rsidR="00273DA2" w:rsidRDefault="00273DA2" w:rsidP="00273DA2"/>
    <w:p w:rsidR="00273DA2" w:rsidRDefault="00273DA2" w:rsidP="00273DA2"/>
    <w:p w:rsidR="00273DA2" w:rsidRDefault="00273DA2" w:rsidP="00273DA2"/>
    <w:p w:rsidR="00273DA2" w:rsidRDefault="00273DA2" w:rsidP="00273DA2"/>
    <w:p w:rsidR="00273DA2" w:rsidRDefault="00273DA2" w:rsidP="00273DA2"/>
    <w:p w:rsidR="00273DA2" w:rsidRDefault="00273DA2" w:rsidP="00273DA2"/>
    <w:p w:rsidR="00273DA2" w:rsidRDefault="00273DA2" w:rsidP="00273DA2"/>
    <w:p w:rsidR="00273DA2" w:rsidRDefault="00273DA2" w:rsidP="00273DA2"/>
    <w:p w:rsidR="00273DA2" w:rsidRDefault="00273DA2" w:rsidP="00273DA2"/>
    <w:p w:rsidR="00273DA2" w:rsidRPr="00F169C9" w:rsidRDefault="00273DA2" w:rsidP="00273DA2"/>
    <w:p w:rsidR="00273DA2" w:rsidRDefault="00273DA2" w:rsidP="00273DA2"/>
    <w:p w:rsidR="00273DA2" w:rsidRDefault="00273DA2" w:rsidP="00273DA2"/>
    <w:p w:rsidR="00273DA2" w:rsidRDefault="00273DA2" w:rsidP="00273DA2"/>
    <w:p w:rsidR="00273DA2" w:rsidRPr="00F169C9" w:rsidRDefault="00273DA2" w:rsidP="00273DA2"/>
    <w:p w:rsidR="00273DA2" w:rsidRDefault="00273DA2" w:rsidP="00273DA2"/>
    <w:p w:rsidR="00273DA2" w:rsidRDefault="00273DA2" w:rsidP="00273DA2"/>
    <w:p w:rsidR="00273DA2" w:rsidRDefault="00273DA2" w:rsidP="00273DA2"/>
    <w:p w:rsidR="00273DA2" w:rsidRDefault="00273DA2" w:rsidP="00273DA2"/>
    <w:p w:rsidR="00273DA2" w:rsidRDefault="00273DA2" w:rsidP="00273DA2"/>
    <w:p w:rsidR="00273DA2" w:rsidRPr="00F169C9" w:rsidRDefault="00273DA2" w:rsidP="00273DA2"/>
    <w:p w:rsidR="00273DA2" w:rsidRDefault="00273DA2" w:rsidP="00F169C9"/>
    <w:p w:rsidR="00273DA2" w:rsidRDefault="00273DA2" w:rsidP="00F169C9"/>
    <w:p w:rsidR="00273DA2" w:rsidRDefault="00273DA2" w:rsidP="00F169C9"/>
    <w:p w:rsidR="00273DA2" w:rsidRDefault="00273DA2" w:rsidP="00F169C9"/>
    <w:sectPr w:rsidR="00273DA2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03E4C" w:rsidRDefault="00F03E4C" w:rsidP="00F169C9">
      <w:pPr>
        <w:spacing w:after="0" w:line="240" w:lineRule="auto"/>
      </w:pPr>
      <w:r>
        <w:separator/>
      </w:r>
    </w:p>
  </w:endnote>
  <w:endnote w:type="continuationSeparator" w:id="1">
    <w:p w:rsidR="00F03E4C" w:rsidRDefault="00F03E4C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Roboto">
    <w:altName w:val="Times New Roman"/>
    <w:charset w:val="01"/>
    <w:family w:val="auto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03E4C" w:rsidRDefault="00F03E4C" w:rsidP="00F169C9">
      <w:pPr>
        <w:spacing w:after="0" w:line="240" w:lineRule="auto"/>
      </w:pPr>
      <w:r>
        <w:separator/>
      </w:r>
    </w:p>
  </w:footnote>
  <w:footnote w:type="continuationSeparator" w:id="1">
    <w:p w:rsidR="00F03E4C" w:rsidRDefault="00F03E4C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17410"/>
  </w:hdrShapeDefaults>
  <w:footnotePr>
    <w:footnote w:id="0"/>
    <w:footnote w:id="1"/>
  </w:footnotePr>
  <w:endnotePr>
    <w:endnote w:id="0"/>
    <w:endnote w:id="1"/>
  </w:endnotePr>
  <w:compat/>
  <w:rsids>
    <w:rsidRoot w:val="00F03E4C"/>
    <w:rsid w:val="0008691A"/>
    <w:rsid w:val="001B1C45"/>
    <w:rsid w:val="00273DA2"/>
    <w:rsid w:val="00340518"/>
    <w:rsid w:val="00385F50"/>
    <w:rsid w:val="00431DDA"/>
    <w:rsid w:val="00494B48"/>
    <w:rsid w:val="004C3E96"/>
    <w:rsid w:val="00717D35"/>
    <w:rsid w:val="00724205"/>
    <w:rsid w:val="00791A11"/>
    <w:rsid w:val="00813127"/>
    <w:rsid w:val="009413AE"/>
    <w:rsid w:val="00BD24BF"/>
    <w:rsid w:val="00C13525"/>
    <w:rsid w:val="00CC670B"/>
    <w:rsid w:val="00D76EE6"/>
    <w:rsid w:val="00D94A28"/>
    <w:rsid w:val="00DB7A9C"/>
    <w:rsid w:val="00E765CC"/>
    <w:rsid w:val="00EA0185"/>
    <w:rsid w:val="00EA0DBC"/>
    <w:rsid w:val="00F03E4C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1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273DA2"/>
    <w:pPr>
      <w:widowControl w:val="0"/>
      <w:autoSpaceDE w:val="0"/>
      <w:autoSpaceDN w:val="0"/>
      <w:spacing w:after="0" w:line="240" w:lineRule="auto"/>
      <w:jc w:val="center"/>
    </w:pPr>
    <w:rPr>
      <w:rFonts w:ascii="Roboto" w:eastAsia="Roboto" w:hAnsi="Roboto" w:cs="Roboto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parna\Desktop\281025\1142\template_1142233540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template_1142233540</Template>
  <TotalTime>0</TotalTime>
  <Pages>11</Pages>
  <Words>469</Words>
  <Characters>2674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aparna</dc:creator>
  <cp:lastModifiedBy>aparna</cp:lastModifiedBy>
  <cp:revision>1</cp:revision>
  <dcterms:created xsi:type="dcterms:W3CDTF">2025-10-28T07:53:00Z</dcterms:created>
  <dcterms:modified xsi:type="dcterms:W3CDTF">2025-10-28T07:53:00Z</dcterms:modified>
</cp:coreProperties>
</file>